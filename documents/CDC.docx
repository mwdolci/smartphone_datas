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9762" w14:textId="5985D132" w:rsidR="00867F0A" w:rsidRDefault="00867F0A" w:rsidP="00867F0A"/>
    <w:p w14:paraId="17F4ED88" w14:textId="70A034EA" w:rsidR="00A151E2" w:rsidRPr="00A151E2" w:rsidRDefault="00A151E2" w:rsidP="00A151E2"/>
    <w:p w14:paraId="56C50E00" w14:textId="57484BF7" w:rsidR="00A151E2" w:rsidRPr="00A151E2" w:rsidRDefault="00A151E2" w:rsidP="00A151E2"/>
    <w:p w14:paraId="696E8AFC" w14:textId="40EDF0CA" w:rsidR="00A151E2" w:rsidRDefault="00A151E2" w:rsidP="00A151E2"/>
    <w:p w14:paraId="6F0315B9" w14:textId="3BFCC57F" w:rsidR="00A151E2" w:rsidRDefault="00A151E2" w:rsidP="00A151E2"/>
    <w:p w14:paraId="2002379E" w14:textId="77777777" w:rsidR="00A151E2" w:rsidRPr="003672E1" w:rsidRDefault="00A151E2" w:rsidP="00A151E2">
      <w:pPr>
        <w:rPr>
          <w:color w:val="000000" w:themeColor="text1"/>
        </w:rPr>
      </w:pPr>
    </w:p>
    <w:p w14:paraId="75DA39C9" w14:textId="4FE7D27F" w:rsidR="00A151E2" w:rsidRDefault="00A151E2" w:rsidP="00A151E2"/>
    <w:p w14:paraId="5C34BEF5" w14:textId="43D41A4E" w:rsidR="003672E1" w:rsidRDefault="00A151E2" w:rsidP="00A151E2">
      <w:pPr>
        <w:tabs>
          <w:tab w:val="left" w:pos="2505"/>
        </w:tabs>
      </w:pPr>
      <w:r>
        <w:tab/>
      </w:r>
    </w:p>
    <w:tbl>
      <w:tblPr>
        <w:tblStyle w:val="Grilledutableau"/>
        <w:tblW w:w="9067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3672E1" w:rsidRPr="00DD32F5" w14:paraId="374C673A" w14:textId="77777777" w:rsidTr="00DA19C7">
        <w:tc>
          <w:tcPr>
            <w:tcW w:w="9067" w:type="dxa"/>
          </w:tcPr>
          <w:p w14:paraId="55A0DF4F" w14:textId="4CB67788" w:rsidR="003672E1" w:rsidRPr="00DD32F5" w:rsidRDefault="00166625" w:rsidP="003672E1">
            <w:pPr>
              <w:jc w:val="center"/>
              <w:rPr>
                <w:b/>
                <w:bCs/>
                <w:color w:val="000000" w:themeColor="text1"/>
                <w:sz w:val="44"/>
                <w:szCs w:val="44"/>
              </w:rPr>
            </w:pPr>
            <w:r>
              <w:rPr>
                <w:b/>
                <w:bCs/>
                <w:color w:val="000000" w:themeColor="text1"/>
                <w:sz w:val="44"/>
                <w:szCs w:val="44"/>
              </w:rPr>
              <w:t>Cahier des charges</w:t>
            </w:r>
            <w:r w:rsidR="00243E12">
              <w:rPr>
                <w:b/>
                <w:bCs/>
                <w:color w:val="000000" w:themeColor="text1"/>
                <w:sz w:val="44"/>
                <w:szCs w:val="44"/>
              </w:rPr>
              <w:t xml:space="preserve"> </w:t>
            </w:r>
            <w:r>
              <w:rPr>
                <w:b/>
                <w:bCs/>
                <w:color w:val="000000" w:themeColor="text1"/>
                <w:sz w:val="44"/>
                <w:szCs w:val="44"/>
              </w:rPr>
              <w:t>p</w:t>
            </w:r>
            <w:r w:rsidR="00243E12">
              <w:rPr>
                <w:b/>
                <w:bCs/>
                <w:color w:val="000000" w:themeColor="text1"/>
                <w:sz w:val="44"/>
                <w:szCs w:val="44"/>
              </w:rPr>
              <w:t>rojet JS</w:t>
            </w:r>
          </w:p>
          <w:p w14:paraId="746B62FF" w14:textId="4BC0521E" w:rsidR="00E2294C" w:rsidRPr="00DD32F5" w:rsidRDefault="00E2294C" w:rsidP="003672E1">
            <w:pPr>
              <w:jc w:val="center"/>
              <w:rPr>
                <w:b/>
                <w:bCs/>
                <w:sz w:val="40"/>
                <w:szCs w:val="40"/>
              </w:rPr>
            </w:pPr>
            <w:r w:rsidRPr="00DD32F5">
              <w:rPr>
                <w:b/>
                <w:bCs/>
                <w:sz w:val="40"/>
                <w:szCs w:val="40"/>
              </w:rPr>
              <w:t>V</w:t>
            </w:r>
            <w:r w:rsidR="00345E6F">
              <w:rPr>
                <w:b/>
                <w:bCs/>
                <w:sz w:val="40"/>
                <w:szCs w:val="40"/>
              </w:rPr>
              <w:t>1.0</w:t>
            </w:r>
            <w:r w:rsidR="00EB30E3">
              <w:rPr>
                <w:b/>
                <w:bCs/>
                <w:sz w:val="40"/>
                <w:szCs w:val="40"/>
              </w:rPr>
              <w:t>0</w:t>
            </w:r>
          </w:p>
          <w:p w14:paraId="4340426A" w14:textId="77777777" w:rsidR="003672E1" w:rsidRPr="00DD32F5" w:rsidRDefault="003672E1" w:rsidP="00A151E2">
            <w:pPr>
              <w:tabs>
                <w:tab w:val="left" w:pos="2505"/>
              </w:tabs>
            </w:pPr>
          </w:p>
        </w:tc>
      </w:tr>
    </w:tbl>
    <w:p w14:paraId="0B83435B" w14:textId="47532810" w:rsidR="00A151E2" w:rsidRPr="00DD32F5" w:rsidRDefault="00A151E2" w:rsidP="00A151E2">
      <w:pPr>
        <w:tabs>
          <w:tab w:val="left" w:pos="2505"/>
        </w:tabs>
      </w:pPr>
    </w:p>
    <w:p w14:paraId="062826C0" w14:textId="4D6346ED" w:rsidR="00A151E2" w:rsidRPr="00DD32F5" w:rsidRDefault="00A151E2" w:rsidP="005F0C63">
      <w:pPr>
        <w:tabs>
          <w:tab w:val="left" w:pos="2505"/>
        </w:tabs>
        <w:jc w:val="center"/>
      </w:pPr>
    </w:p>
    <w:p w14:paraId="74A4CE42" w14:textId="7EC39FBA" w:rsidR="00A151E2" w:rsidRPr="00DD32F5" w:rsidRDefault="00A151E2" w:rsidP="00A151E2">
      <w:pPr>
        <w:tabs>
          <w:tab w:val="left" w:pos="2505"/>
        </w:tabs>
      </w:pPr>
    </w:p>
    <w:p w14:paraId="485FAEFF" w14:textId="62F6F4D9" w:rsidR="00A151E2" w:rsidRPr="00DD32F5" w:rsidRDefault="00A151E2" w:rsidP="00A151E2">
      <w:pPr>
        <w:tabs>
          <w:tab w:val="left" w:pos="2505"/>
        </w:tabs>
      </w:pPr>
    </w:p>
    <w:p w14:paraId="5AAFBBD6" w14:textId="0A8301D0" w:rsidR="00A151E2" w:rsidRPr="00DD32F5" w:rsidRDefault="00A151E2" w:rsidP="00A151E2">
      <w:pPr>
        <w:tabs>
          <w:tab w:val="left" w:pos="2505"/>
        </w:tabs>
      </w:pPr>
      <w:bookmarkStart w:id="0" w:name="_Hlk143582665"/>
      <w:bookmarkEnd w:id="0"/>
    </w:p>
    <w:p w14:paraId="1ABE5F0C" w14:textId="65016EC7" w:rsidR="00A151E2" w:rsidRPr="00DD32F5" w:rsidRDefault="007026CA" w:rsidP="007026CA">
      <w:pPr>
        <w:tabs>
          <w:tab w:val="left" w:pos="6525"/>
        </w:tabs>
      </w:pPr>
      <w:r>
        <w:tab/>
      </w:r>
    </w:p>
    <w:p w14:paraId="5941D033" w14:textId="7B66FADD" w:rsidR="00587353" w:rsidRPr="00DD32F5" w:rsidRDefault="00587353" w:rsidP="00587353"/>
    <w:p w14:paraId="7864C614" w14:textId="214FB15C" w:rsidR="00DA19C7" w:rsidRPr="00DD32F5" w:rsidRDefault="00C25072" w:rsidP="00E649F5">
      <w:pPr>
        <w:tabs>
          <w:tab w:val="left" w:pos="6870"/>
          <w:tab w:val="right" w:pos="9070"/>
        </w:tabs>
      </w:pPr>
      <w:r w:rsidRPr="00DD32F5">
        <w:tab/>
      </w:r>
      <w:r w:rsidR="00E649F5">
        <w:tab/>
      </w:r>
    </w:p>
    <w:p w14:paraId="77DF1D49" w14:textId="45736C4F" w:rsidR="00DA19C7" w:rsidRPr="00DD32F5" w:rsidRDefault="00DA19C7" w:rsidP="00587353"/>
    <w:p w14:paraId="780EF706" w14:textId="01A00E1D" w:rsidR="00DA19C7" w:rsidRPr="00DD32F5" w:rsidRDefault="00B047EB" w:rsidP="00B047EB">
      <w:pPr>
        <w:tabs>
          <w:tab w:val="left" w:pos="7440"/>
        </w:tabs>
      </w:pPr>
      <w:r>
        <w:tab/>
      </w:r>
    </w:p>
    <w:p w14:paraId="19A61012" w14:textId="12C34681" w:rsidR="00DA19C7" w:rsidRPr="00DD32F5" w:rsidRDefault="00DA19C7" w:rsidP="00587353"/>
    <w:p w14:paraId="68746CAC" w14:textId="356A71E5" w:rsidR="00DA19C7" w:rsidRPr="00DD32F5" w:rsidRDefault="00345E6F" w:rsidP="009F22E3">
      <w:pPr>
        <w:tabs>
          <w:tab w:val="left" w:pos="6232"/>
          <w:tab w:val="left" w:pos="7890"/>
        </w:tabs>
      </w:pPr>
      <w:r>
        <w:tab/>
      </w:r>
      <w:r w:rsidR="009F22E3">
        <w:tab/>
      </w:r>
    </w:p>
    <w:p w14:paraId="47BF48CF" w14:textId="77777777" w:rsidR="007F2546" w:rsidRDefault="007F2546" w:rsidP="00587353">
      <w:pPr>
        <w:rPr>
          <w:noProof/>
        </w:rPr>
      </w:pPr>
    </w:p>
    <w:p w14:paraId="4111564A" w14:textId="1318E151" w:rsidR="00DA19C7" w:rsidRPr="00DD32F5" w:rsidRDefault="00DA19C7" w:rsidP="00587353"/>
    <w:p w14:paraId="0A596621" w14:textId="65AA2390" w:rsidR="00DA19C7" w:rsidRPr="00DD32F5" w:rsidRDefault="00494794" w:rsidP="00D453C8">
      <w:pPr>
        <w:tabs>
          <w:tab w:val="left" w:pos="6975"/>
          <w:tab w:val="left" w:pos="7815"/>
        </w:tabs>
      </w:pPr>
      <w:r>
        <w:tab/>
      </w:r>
      <w:r w:rsidR="00D453C8">
        <w:tab/>
      </w:r>
    </w:p>
    <w:p w14:paraId="491772D1" w14:textId="41EC29DA" w:rsidR="00DA19C7" w:rsidRPr="00DD32F5" w:rsidRDefault="00F83846" w:rsidP="00F83846">
      <w:pPr>
        <w:tabs>
          <w:tab w:val="left" w:pos="5400"/>
        </w:tabs>
      </w:pPr>
      <w:r>
        <w:tab/>
      </w:r>
    </w:p>
    <w:p w14:paraId="4991CD38" w14:textId="797ABBD3" w:rsidR="00DA19C7" w:rsidRPr="00DD32F5" w:rsidRDefault="00DA19C7" w:rsidP="00775699">
      <w:pPr>
        <w:jc w:val="right"/>
      </w:pPr>
    </w:p>
    <w:p w14:paraId="74848FBA" w14:textId="76FBF82D" w:rsidR="00DA19C7" w:rsidRPr="00DD32F5" w:rsidRDefault="00A3225C" w:rsidP="00A3225C">
      <w:pPr>
        <w:tabs>
          <w:tab w:val="left" w:pos="6546"/>
        </w:tabs>
      </w:pPr>
      <w:r>
        <w:tab/>
      </w:r>
    </w:p>
    <w:p w14:paraId="10E7F42B" w14:textId="67122FC5" w:rsidR="00DA19C7" w:rsidRPr="00DD32F5" w:rsidRDefault="00D50B89" w:rsidP="00D50B89">
      <w:pPr>
        <w:tabs>
          <w:tab w:val="left" w:pos="8055"/>
        </w:tabs>
      </w:pPr>
      <w:r>
        <w:tab/>
      </w:r>
    </w:p>
    <w:p w14:paraId="5A7AAD9B" w14:textId="67F15DD1" w:rsidR="00DA19C7" w:rsidRPr="00DD32F5" w:rsidRDefault="00E96292" w:rsidP="003F05E7">
      <w:pPr>
        <w:tabs>
          <w:tab w:val="right" w:pos="90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22759ED1" wp14:editId="11EA220F">
                <wp:simplePos x="0" y="0"/>
                <wp:positionH relativeFrom="page">
                  <wp:posOffset>6460048</wp:posOffset>
                </wp:positionH>
                <wp:positionV relativeFrom="paragraph">
                  <wp:posOffset>926189</wp:posOffset>
                </wp:positionV>
                <wp:extent cx="1028700" cy="514350"/>
                <wp:effectExtent l="0" t="0" r="0" b="0"/>
                <wp:wrapNone/>
                <wp:docPr id="210" name="Zone de text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D80BC9" w14:textId="3E1D8274" w:rsidR="00E96292" w:rsidRPr="00E96292" w:rsidRDefault="005636A8" w:rsidP="00E96292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Dolci Marco</w:t>
                            </w:r>
                            <w:r w:rsidR="00E96292" w:rsidRPr="00E96292">
                              <w:rPr>
                                <w:color w:val="FFFFFF" w:themeColor="background1"/>
                              </w:rPr>
                              <w:br/>
                            </w:r>
                            <w:r w:rsidR="000E0819">
                              <w:rPr>
                                <w:color w:val="FFFFFF" w:themeColor="background1"/>
                              </w:rPr>
                              <w:t>04</w:t>
                            </w:r>
                            <w:r w:rsidR="00C72AF1">
                              <w:rPr>
                                <w:color w:val="FFFFFF" w:themeColor="background1"/>
                              </w:rPr>
                              <w:t>.0</w:t>
                            </w:r>
                            <w:r w:rsidR="00EB30E3">
                              <w:rPr>
                                <w:color w:val="FFFFFF" w:themeColor="background1"/>
                              </w:rPr>
                              <w:t>3</w:t>
                            </w:r>
                            <w:r w:rsidR="009F22E3">
                              <w:rPr>
                                <w:color w:val="FFFFFF" w:themeColor="background1"/>
                              </w:rPr>
                              <w:t>.202</w:t>
                            </w:r>
                            <w:r w:rsidR="000E0819">
                              <w:rPr>
                                <w:color w:val="FFFFFF" w:themeColor="background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759ED1" id="_x0000_t202" coordsize="21600,21600" o:spt="202" path="m,l,21600r21600,l21600,xe">
                <v:stroke joinstyle="miter"/>
                <v:path gradientshapeok="t" o:connecttype="rect"/>
              </v:shapetype>
              <v:shape id="Zone de texte 210" o:spid="_x0000_s1026" type="#_x0000_t202" style="position:absolute;margin-left:508.65pt;margin-top:72.95pt;width:81pt;height:40.5pt;z-index:25151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" filled="f" stroked="f" strokeweight=".5pt">
                <v:textbox>
                  <w:txbxContent>
                    <w:p w14:paraId="02D80BC9" w14:textId="3E1D8274" w:rsidR="00E96292" w:rsidRPr="00E96292" w:rsidRDefault="005636A8" w:rsidP="00E96292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Dolci Marco</w:t>
                      </w:r>
                      <w:r w:rsidR="00E96292" w:rsidRPr="00E96292">
                        <w:rPr>
                          <w:color w:val="FFFFFF" w:themeColor="background1"/>
                        </w:rPr>
                        <w:br/>
                      </w:r>
                      <w:r w:rsidR="000E0819">
                        <w:rPr>
                          <w:color w:val="FFFFFF" w:themeColor="background1"/>
                        </w:rPr>
                        <w:t>04</w:t>
                      </w:r>
                      <w:r w:rsidR="00C72AF1">
                        <w:rPr>
                          <w:color w:val="FFFFFF" w:themeColor="background1"/>
                        </w:rPr>
                        <w:t>.0</w:t>
                      </w:r>
                      <w:r w:rsidR="00EB30E3">
                        <w:rPr>
                          <w:color w:val="FFFFFF" w:themeColor="background1"/>
                        </w:rPr>
                        <w:t>3</w:t>
                      </w:r>
                      <w:r w:rsidR="009F22E3">
                        <w:rPr>
                          <w:color w:val="FFFFFF" w:themeColor="background1"/>
                        </w:rPr>
                        <w:t>.202</w:t>
                      </w:r>
                      <w:r w:rsidR="000E0819">
                        <w:rPr>
                          <w:color w:val="FFFFFF" w:themeColor="background1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F05E7">
        <w:tab/>
      </w:r>
    </w:p>
    <w:p w14:paraId="74A5BA64" w14:textId="77777777" w:rsidR="00403937" w:rsidRDefault="00403937" w:rsidP="00403937">
      <w:pPr>
        <w:rPr>
          <w:rStyle w:val="Accentuationintense"/>
        </w:rPr>
      </w:pPr>
    </w:p>
    <w:sdt>
      <w:sdtPr>
        <w:rPr>
          <w:rFonts w:asciiTheme="minorHAnsi" w:eastAsiaTheme="minorHAnsi" w:hAnsiTheme="minorHAnsi" w:cstheme="minorBidi"/>
          <w:i/>
          <w:iCs/>
          <w:color w:val="2563AC" w:themeColor="accent1"/>
          <w:sz w:val="22"/>
          <w:szCs w:val="22"/>
          <w:lang w:val="fr-FR" w:eastAsia="en-US"/>
        </w:rPr>
        <w:id w:val="-1881938044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52ACC441" w14:textId="4362FF53" w:rsidR="001D1D6F" w:rsidRDefault="001D1D6F" w:rsidP="0038536E">
          <w:pPr>
            <w:pStyle w:val="En-ttedetabledesmatires"/>
            <w:numPr>
              <w:ilvl w:val="0"/>
              <w:numId w:val="0"/>
            </w:numPr>
            <w:ind w:left="432"/>
          </w:pPr>
          <w:r>
            <w:rPr>
              <w:lang w:val="fr-FR"/>
            </w:rPr>
            <w:t>Table des matières</w:t>
          </w:r>
        </w:p>
        <w:p w14:paraId="2A4D723B" w14:textId="7017433B" w:rsidR="007240D4" w:rsidRDefault="00C94288">
          <w:pPr>
            <w:pStyle w:val="TM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6172556" w:history="1">
            <w:r w:rsidR="007240D4" w:rsidRPr="004C374E">
              <w:rPr>
                <w:rStyle w:val="Lienhypertexte"/>
                <w:noProof/>
              </w:rPr>
              <w:t>1</w:t>
            </w:r>
            <w:r w:rsidR="007240D4">
              <w:rPr>
                <w:rFonts w:eastAsiaTheme="minorEastAsia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7240D4" w:rsidRPr="004C374E">
              <w:rPr>
                <w:rStyle w:val="Lienhypertexte"/>
                <w:noProof/>
              </w:rPr>
              <w:t>Cahier des charges</w:t>
            </w:r>
            <w:r w:rsidR="007240D4">
              <w:rPr>
                <w:noProof/>
                <w:webHidden/>
              </w:rPr>
              <w:tab/>
            </w:r>
            <w:r w:rsidR="007240D4">
              <w:rPr>
                <w:noProof/>
                <w:webHidden/>
              </w:rPr>
              <w:fldChar w:fldCharType="begin"/>
            </w:r>
            <w:r w:rsidR="007240D4">
              <w:rPr>
                <w:noProof/>
                <w:webHidden/>
              </w:rPr>
              <w:instrText xml:space="preserve"> PAGEREF _Toc216172556 \h </w:instrText>
            </w:r>
            <w:r w:rsidR="007240D4">
              <w:rPr>
                <w:noProof/>
                <w:webHidden/>
              </w:rPr>
            </w:r>
            <w:r w:rsidR="007240D4">
              <w:rPr>
                <w:noProof/>
                <w:webHidden/>
              </w:rPr>
              <w:fldChar w:fldCharType="separate"/>
            </w:r>
            <w:r w:rsidR="00A74F7B">
              <w:rPr>
                <w:noProof/>
                <w:webHidden/>
              </w:rPr>
              <w:t>2</w:t>
            </w:r>
            <w:r w:rsidR="007240D4">
              <w:rPr>
                <w:noProof/>
                <w:webHidden/>
              </w:rPr>
              <w:fldChar w:fldCharType="end"/>
            </w:r>
          </w:hyperlink>
        </w:p>
        <w:p w14:paraId="7823FFB2" w14:textId="44CD6B6A" w:rsidR="007240D4" w:rsidRDefault="007240D4">
          <w:pPr>
            <w:pStyle w:val="TM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16172557" w:history="1">
            <w:r w:rsidRPr="004C374E">
              <w:rPr>
                <w:rStyle w:val="Lienhypertexte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Pr="004C374E">
              <w:rPr>
                <w:rStyle w:val="Lienhypertexte"/>
                <w:noProof/>
              </w:rPr>
              <w:t>Membres du groupe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F7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54DB2" w14:textId="3BF988A6" w:rsidR="007240D4" w:rsidRDefault="007240D4">
          <w:pPr>
            <w:pStyle w:val="TM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16172558" w:history="1">
            <w:r w:rsidRPr="004C374E">
              <w:rPr>
                <w:rStyle w:val="Lienhypertexte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Pr="004C374E">
              <w:rPr>
                <w:rStyle w:val="Lienhypertexte"/>
                <w:noProof/>
              </w:rPr>
              <w:t>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F7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26D39" w14:textId="5A1592D8" w:rsidR="007240D4" w:rsidRDefault="007240D4">
          <w:pPr>
            <w:pStyle w:val="TM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16172559" w:history="1">
            <w:r w:rsidRPr="004C374E">
              <w:rPr>
                <w:rStyle w:val="Lienhypertexte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Pr="004C374E">
              <w:rPr>
                <w:rStyle w:val="Lienhypertexte"/>
                <w:noProof/>
              </w:rPr>
              <w:t>Cas d’usage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F7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4E917" w14:textId="491F04E2" w:rsidR="007240D4" w:rsidRDefault="007240D4">
          <w:pPr>
            <w:pStyle w:val="TM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16172560" w:history="1">
            <w:r w:rsidRPr="004C374E">
              <w:rPr>
                <w:rStyle w:val="Lienhypertexte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Pr="004C374E">
              <w:rPr>
                <w:rStyle w:val="Lienhypertexte"/>
                <w:noProof/>
              </w:rPr>
              <w:t>Données utilisées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F7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EF8D7" w14:textId="387BAD60" w:rsidR="007240D4" w:rsidRDefault="007240D4">
          <w:pPr>
            <w:pStyle w:val="TM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16172561" w:history="1">
            <w:r w:rsidRPr="004C374E">
              <w:rPr>
                <w:rStyle w:val="Lienhypertexte"/>
                <w:noProof/>
              </w:rPr>
              <w:t>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Pr="004C374E">
              <w:rPr>
                <w:rStyle w:val="Lienhypertexte"/>
                <w:noProof/>
              </w:rPr>
              <w:t>Technologies envisagées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F7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D0FA5" w14:textId="3813F2D0" w:rsidR="007240D4" w:rsidRDefault="007240D4">
          <w:pPr>
            <w:pStyle w:val="TM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16172562" w:history="1">
            <w:r w:rsidRPr="004C374E">
              <w:rPr>
                <w:rStyle w:val="Lienhypertexte"/>
                <w:noProof/>
              </w:rPr>
              <w:t>1.6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Pr="004C374E">
              <w:rPr>
                <w:rStyle w:val="Lienhypertexte"/>
                <w:noProof/>
              </w:rPr>
              <w:t>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F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E07FB" w14:textId="4E42C118" w:rsidR="007240D4" w:rsidRDefault="007240D4">
          <w:pPr>
            <w:pStyle w:val="TM2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16172563" w:history="1">
            <w:r w:rsidRPr="004C374E">
              <w:rPr>
                <w:rStyle w:val="Lienhypertexte"/>
                <w:noProof/>
              </w:rPr>
              <w:t>1.7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Pr="004C374E">
              <w:rPr>
                <w:rStyle w:val="Lienhypertexte"/>
                <w:noProof/>
              </w:rPr>
              <w:t>Architecture envisagée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F7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4466B" w14:textId="5C94F642" w:rsidR="00603074" w:rsidRPr="00603074" w:rsidRDefault="00C94288" w:rsidP="00603074">
          <w:pPr>
            <w:rPr>
              <w:rStyle w:val="Accentuationintense"/>
              <w:i w:val="0"/>
              <w:iCs w:val="0"/>
              <w:color w:val="auto"/>
            </w:rPr>
          </w:pPr>
          <w:r>
            <w:fldChar w:fldCharType="end"/>
          </w:r>
        </w:p>
      </w:sdtContent>
    </w:sdt>
    <w:p w14:paraId="179C793C" w14:textId="77777777" w:rsidR="009F2C91" w:rsidRDefault="009F2C91" w:rsidP="00603074"/>
    <w:p w14:paraId="0F7E1799" w14:textId="77777777" w:rsidR="00523515" w:rsidRDefault="00523515" w:rsidP="00603074"/>
    <w:p w14:paraId="2D851EBB" w14:textId="77777777" w:rsidR="00523515" w:rsidRDefault="00523515" w:rsidP="00603074"/>
    <w:p w14:paraId="1715F140" w14:textId="77777777" w:rsidR="00523515" w:rsidRDefault="00523515" w:rsidP="00603074"/>
    <w:p w14:paraId="5A7D60B5" w14:textId="77777777" w:rsidR="00523515" w:rsidRDefault="00523515" w:rsidP="00603074"/>
    <w:p w14:paraId="660CFDCF" w14:textId="77777777" w:rsidR="003F05E7" w:rsidRDefault="003F05E7" w:rsidP="00603074"/>
    <w:p w14:paraId="31E37906" w14:textId="77777777" w:rsidR="00523515" w:rsidRDefault="00523515" w:rsidP="00603074"/>
    <w:p w14:paraId="3DA6FFEA" w14:textId="77777777" w:rsidR="00523515" w:rsidRDefault="00523515" w:rsidP="00603074"/>
    <w:p w14:paraId="7AD78D00" w14:textId="77777777" w:rsidR="00523515" w:rsidRDefault="00523515" w:rsidP="00603074"/>
    <w:p w14:paraId="00D2F155" w14:textId="77777777" w:rsidR="00523515" w:rsidRDefault="00523515" w:rsidP="00603074"/>
    <w:p w14:paraId="00031002" w14:textId="77777777" w:rsidR="00523515" w:rsidRDefault="00523515" w:rsidP="00603074"/>
    <w:p w14:paraId="62673D30" w14:textId="77777777" w:rsidR="00523515" w:rsidRDefault="00523515" w:rsidP="00603074"/>
    <w:p w14:paraId="77FC0944" w14:textId="77777777" w:rsidR="00523515" w:rsidRDefault="00523515" w:rsidP="00603074"/>
    <w:p w14:paraId="240C18BA" w14:textId="77777777" w:rsidR="00523515" w:rsidRDefault="00523515" w:rsidP="00603074"/>
    <w:p w14:paraId="02110C66" w14:textId="77777777" w:rsidR="00523515" w:rsidRDefault="00523515" w:rsidP="00603074"/>
    <w:p w14:paraId="5D346264" w14:textId="77777777" w:rsidR="00E5418A" w:rsidRDefault="00E5418A" w:rsidP="00603074"/>
    <w:p w14:paraId="617542FE" w14:textId="77777777" w:rsidR="00E5418A" w:rsidRDefault="00E5418A" w:rsidP="00603074"/>
    <w:p w14:paraId="64D6E780" w14:textId="77777777" w:rsidR="00E5418A" w:rsidRDefault="00E5418A" w:rsidP="00603074"/>
    <w:p w14:paraId="32319CC3" w14:textId="77777777" w:rsidR="00E5418A" w:rsidRDefault="00E5418A" w:rsidP="00603074"/>
    <w:p w14:paraId="1B16B143" w14:textId="77777777" w:rsidR="001E5928" w:rsidRDefault="001E5928" w:rsidP="00603074"/>
    <w:p w14:paraId="212499F6" w14:textId="77777777" w:rsidR="00E5418A" w:rsidRDefault="00E5418A" w:rsidP="00603074"/>
    <w:p w14:paraId="0FE51511" w14:textId="4A76D99F" w:rsidR="00523515" w:rsidRPr="00603074" w:rsidRDefault="00523515" w:rsidP="00603074"/>
    <w:p w14:paraId="7FA01F57" w14:textId="49C7AD6E" w:rsidR="00B71504" w:rsidRPr="005636A8" w:rsidRDefault="00EB30E3" w:rsidP="00B71504">
      <w:pPr>
        <w:pStyle w:val="Titre1"/>
        <w:rPr>
          <w:rStyle w:val="Accentuationintense"/>
          <w:i w:val="0"/>
          <w:iCs w:val="0"/>
        </w:rPr>
      </w:pPr>
      <w:bookmarkStart w:id="1" w:name="_Toc216172556"/>
      <w:r>
        <w:rPr>
          <w:rStyle w:val="Accentuationintense"/>
          <w:i w:val="0"/>
          <w:iCs w:val="0"/>
        </w:rPr>
        <w:t>Cahier des charges</w:t>
      </w:r>
      <w:bookmarkEnd w:id="1"/>
    </w:p>
    <w:p w14:paraId="6DCD0184" w14:textId="07DD8CEC" w:rsidR="00166625" w:rsidRDefault="00166625" w:rsidP="00B71504">
      <w:pPr>
        <w:pStyle w:val="Titre2"/>
        <w:rPr>
          <w:rStyle w:val="Accentuationintense"/>
          <w:i w:val="0"/>
          <w:iCs w:val="0"/>
        </w:rPr>
      </w:pPr>
      <w:bookmarkStart w:id="2" w:name="_Toc216172557"/>
      <w:r>
        <w:rPr>
          <w:rStyle w:val="Accentuationintense"/>
          <w:i w:val="0"/>
          <w:iCs w:val="0"/>
        </w:rPr>
        <w:t>Membres du groupe</w:t>
      </w:r>
      <w:bookmarkEnd w:id="2"/>
    </w:p>
    <w:p w14:paraId="5200A407" w14:textId="08C74B16" w:rsidR="00166625" w:rsidRDefault="00166625" w:rsidP="00166625">
      <w:pPr>
        <w:pStyle w:val="Paragraphedeliste"/>
        <w:numPr>
          <w:ilvl w:val="0"/>
          <w:numId w:val="39"/>
        </w:numPr>
      </w:pPr>
      <w:r>
        <w:t>Dolci Marco</w:t>
      </w:r>
    </w:p>
    <w:p w14:paraId="4987CB73" w14:textId="34DD1734" w:rsidR="00166625" w:rsidRDefault="00166625" w:rsidP="00166625">
      <w:pPr>
        <w:pStyle w:val="Paragraphedeliste"/>
        <w:numPr>
          <w:ilvl w:val="0"/>
          <w:numId w:val="39"/>
        </w:numPr>
      </w:pPr>
      <w:proofErr w:type="spellStart"/>
      <w:r>
        <w:t>Debons</w:t>
      </w:r>
      <w:proofErr w:type="spellEnd"/>
      <w:r>
        <w:t xml:space="preserve"> Christophe</w:t>
      </w:r>
    </w:p>
    <w:p w14:paraId="42E62D96" w14:textId="069B3488" w:rsidR="001E5928" w:rsidRPr="00166625" w:rsidRDefault="00166625" w:rsidP="001E5928">
      <w:pPr>
        <w:pStyle w:val="Paragraphedeliste"/>
        <w:numPr>
          <w:ilvl w:val="0"/>
          <w:numId w:val="39"/>
        </w:numPr>
      </w:pPr>
      <w:r>
        <w:t>Akram Ayman</w:t>
      </w:r>
    </w:p>
    <w:p w14:paraId="3CDF3B6D" w14:textId="3EFC3D6B" w:rsidR="00B71504" w:rsidRDefault="00EB30E3" w:rsidP="00B71504">
      <w:pPr>
        <w:pStyle w:val="Titre2"/>
        <w:rPr>
          <w:rStyle w:val="Accentuationintense"/>
          <w:i w:val="0"/>
          <w:iCs w:val="0"/>
        </w:rPr>
      </w:pPr>
      <w:bookmarkStart w:id="3" w:name="_Toc216172558"/>
      <w:r>
        <w:rPr>
          <w:rStyle w:val="Accentuationintense"/>
          <w:i w:val="0"/>
          <w:iCs w:val="0"/>
        </w:rPr>
        <w:t>Objectif</w:t>
      </w:r>
      <w:r w:rsidR="005F58A4">
        <w:rPr>
          <w:rStyle w:val="Accentuationintense"/>
          <w:i w:val="0"/>
          <w:iCs w:val="0"/>
        </w:rPr>
        <w:t xml:space="preserve"> </w:t>
      </w:r>
      <w:r w:rsidR="00243E12">
        <w:rPr>
          <w:rStyle w:val="Accentuationintense"/>
          <w:i w:val="0"/>
          <w:iCs w:val="0"/>
        </w:rPr>
        <w:t>du projet</w:t>
      </w:r>
      <w:bookmarkEnd w:id="3"/>
    </w:p>
    <w:p w14:paraId="4833E254" w14:textId="0B3B0639" w:rsidR="001E5928" w:rsidRPr="00243E12" w:rsidRDefault="00166625" w:rsidP="00243E12">
      <w:r w:rsidRPr="00166625">
        <w:t>Collecter les données issues d’un smartphone Android et les transmettre en temps réel vers une interface web, afin de les afficher sous forme de widgets dans un cockpit de supervision.</w:t>
      </w:r>
    </w:p>
    <w:p w14:paraId="27CD15A5" w14:textId="6F972F75" w:rsidR="00243E12" w:rsidRDefault="00166625" w:rsidP="00243E12">
      <w:pPr>
        <w:pStyle w:val="Titre2"/>
        <w:rPr>
          <w:rStyle w:val="Accentuationintense"/>
          <w:i w:val="0"/>
          <w:iCs w:val="0"/>
        </w:rPr>
      </w:pPr>
      <w:bookmarkStart w:id="4" w:name="_Toc216172559"/>
      <w:r>
        <w:rPr>
          <w:rStyle w:val="Accentuationintense"/>
          <w:i w:val="0"/>
          <w:iCs w:val="0"/>
        </w:rPr>
        <w:t>Cas d’usage</w:t>
      </w:r>
      <w:bookmarkEnd w:id="4"/>
    </w:p>
    <w:p w14:paraId="1DB86551" w14:textId="77777777" w:rsidR="00166625" w:rsidRPr="00166625" w:rsidRDefault="00166625" w:rsidP="00166625">
      <w:r w:rsidRPr="00166625">
        <w:t>Le système pourra être utilisé dans différents contextes, notamment :</w:t>
      </w:r>
    </w:p>
    <w:p w14:paraId="7B36C233" w14:textId="77777777" w:rsidR="00166625" w:rsidRDefault="00166625" w:rsidP="008C4EDD">
      <w:pPr>
        <w:numPr>
          <w:ilvl w:val="0"/>
          <w:numId w:val="40"/>
        </w:numPr>
        <w:spacing w:line="240" w:lineRule="auto"/>
      </w:pPr>
      <w:r w:rsidRPr="00166625">
        <w:t>Monitoring de trajets en véhicule</w:t>
      </w:r>
    </w:p>
    <w:p w14:paraId="3247E0F7" w14:textId="5CE74189" w:rsidR="00166625" w:rsidRPr="00166625" w:rsidRDefault="00166625" w:rsidP="008C4EDD">
      <w:pPr>
        <w:numPr>
          <w:ilvl w:val="0"/>
          <w:numId w:val="40"/>
        </w:numPr>
        <w:spacing w:line="240" w:lineRule="auto"/>
      </w:pPr>
      <w:r w:rsidRPr="00166625">
        <w:t>Suivi des activités sportives (</w:t>
      </w:r>
      <w:r w:rsidR="00754212">
        <w:t>ski</w:t>
      </w:r>
      <w:r w:rsidRPr="00166625">
        <w:t>, vélo, etc.)</w:t>
      </w:r>
    </w:p>
    <w:p w14:paraId="7EC52492" w14:textId="77777777" w:rsidR="00166625" w:rsidRPr="00166625" w:rsidRDefault="00166625" w:rsidP="008C4EDD">
      <w:pPr>
        <w:numPr>
          <w:ilvl w:val="0"/>
          <w:numId w:val="40"/>
        </w:numPr>
        <w:spacing w:line="240" w:lineRule="auto"/>
      </w:pPr>
      <w:r w:rsidRPr="00166625">
        <w:t>Enregistrement de voltige ou autres activités aériennes</w:t>
      </w:r>
    </w:p>
    <w:p w14:paraId="6C18F397" w14:textId="77777777" w:rsidR="00166625" w:rsidRPr="00166625" w:rsidRDefault="00166625" w:rsidP="008C4EDD">
      <w:pPr>
        <w:numPr>
          <w:ilvl w:val="0"/>
          <w:numId w:val="40"/>
        </w:numPr>
        <w:spacing w:line="240" w:lineRule="auto"/>
      </w:pPr>
      <w:r w:rsidRPr="00166625">
        <w:t>Suivi de voyages et déplacements</w:t>
      </w:r>
    </w:p>
    <w:p w14:paraId="1445E01E" w14:textId="77777777" w:rsidR="00166625" w:rsidRDefault="00166625" w:rsidP="008C4EDD">
      <w:pPr>
        <w:numPr>
          <w:ilvl w:val="0"/>
          <w:numId w:val="40"/>
        </w:numPr>
        <w:spacing w:line="240" w:lineRule="auto"/>
      </w:pPr>
      <w:r w:rsidRPr="00166625">
        <w:t>Fonction de mouchard pour la localisation et le suivi d’objets ou de personnes</w:t>
      </w:r>
    </w:p>
    <w:p w14:paraId="63C02B83" w14:textId="77777777" w:rsidR="001E5928" w:rsidRPr="00166625" w:rsidRDefault="001E5928" w:rsidP="001E5928"/>
    <w:p w14:paraId="1262688E" w14:textId="13B862BA" w:rsidR="00E414BA" w:rsidRDefault="00E414BA" w:rsidP="00E414BA">
      <w:pPr>
        <w:pStyle w:val="Titre2"/>
        <w:rPr>
          <w:rStyle w:val="Accentuationintense"/>
          <w:i w:val="0"/>
          <w:iCs w:val="0"/>
        </w:rPr>
      </w:pPr>
      <w:bookmarkStart w:id="5" w:name="_Toc216172560"/>
      <w:r>
        <w:rPr>
          <w:rStyle w:val="Accentuationintense"/>
          <w:i w:val="0"/>
          <w:iCs w:val="0"/>
        </w:rPr>
        <w:t>Données utilisées</w:t>
      </w:r>
      <w:bookmarkEnd w:id="5"/>
    </w:p>
    <w:p w14:paraId="42DD1EE7" w14:textId="77777777" w:rsidR="00E414BA" w:rsidRPr="00E414BA" w:rsidRDefault="00E414BA" w:rsidP="00E414BA">
      <w:pPr>
        <w:pStyle w:val="NormalWeb"/>
        <w:rPr>
          <w:rFonts w:ascii="Arial" w:hAnsi="Arial" w:cs="Arial"/>
          <w:sz w:val="22"/>
          <w:szCs w:val="22"/>
        </w:rPr>
      </w:pPr>
      <w:r w:rsidRPr="00E414BA">
        <w:rPr>
          <w:rFonts w:ascii="Arial" w:hAnsi="Arial" w:cs="Arial"/>
          <w:sz w:val="22"/>
          <w:szCs w:val="22"/>
        </w:rPr>
        <w:t>Les smartphones Android offrent l’accès à un large éventail de données via leurs capteurs et composants internes. Ces informations pourront être exploitées dans le cadre du projet. Exemples de données disponibles :</w:t>
      </w:r>
    </w:p>
    <w:p w14:paraId="37F7513F" w14:textId="77777777" w:rsidR="00E414BA" w:rsidRPr="00E414BA" w:rsidRDefault="00E414BA" w:rsidP="00E414BA">
      <w:pPr>
        <w:pStyle w:val="NormalWeb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E414BA">
        <w:rPr>
          <w:rStyle w:val="lev"/>
          <w:rFonts w:ascii="Arial" w:eastAsiaTheme="majorEastAsia" w:hAnsi="Arial" w:cs="Arial"/>
          <w:sz w:val="22"/>
          <w:szCs w:val="22"/>
        </w:rPr>
        <w:t>Orientation</w:t>
      </w:r>
      <w:r w:rsidRPr="00E414BA">
        <w:rPr>
          <w:rFonts w:ascii="Arial" w:hAnsi="Arial" w:cs="Arial"/>
          <w:sz w:val="22"/>
          <w:szCs w:val="22"/>
        </w:rPr>
        <w:t xml:space="preserve"> : via le gyroscope</w:t>
      </w:r>
    </w:p>
    <w:p w14:paraId="25F4A2BF" w14:textId="77777777" w:rsidR="00E414BA" w:rsidRPr="00E414BA" w:rsidRDefault="00E414BA" w:rsidP="00E414BA">
      <w:pPr>
        <w:pStyle w:val="NormalWeb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E414BA">
        <w:rPr>
          <w:rStyle w:val="lev"/>
          <w:rFonts w:ascii="Arial" w:eastAsiaTheme="majorEastAsia" w:hAnsi="Arial" w:cs="Arial"/>
          <w:sz w:val="22"/>
          <w:szCs w:val="22"/>
        </w:rPr>
        <w:t>Position géographique</w:t>
      </w:r>
      <w:r w:rsidRPr="00E414BA">
        <w:rPr>
          <w:rFonts w:ascii="Arial" w:hAnsi="Arial" w:cs="Arial"/>
          <w:sz w:val="22"/>
          <w:szCs w:val="22"/>
        </w:rPr>
        <w:t xml:space="preserve"> : coordonnées GPS</w:t>
      </w:r>
    </w:p>
    <w:p w14:paraId="35145074" w14:textId="77777777" w:rsidR="00E414BA" w:rsidRPr="00E414BA" w:rsidRDefault="00E414BA" w:rsidP="00E414BA">
      <w:pPr>
        <w:pStyle w:val="NormalWeb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E414BA">
        <w:rPr>
          <w:rStyle w:val="lev"/>
          <w:rFonts w:ascii="Arial" w:eastAsiaTheme="majorEastAsia" w:hAnsi="Arial" w:cs="Arial"/>
          <w:sz w:val="22"/>
          <w:szCs w:val="22"/>
        </w:rPr>
        <w:t>Mouvement et accélération</w:t>
      </w:r>
      <w:r w:rsidRPr="00E414BA">
        <w:rPr>
          <w:rFonts w:ascii="Arial" w:hAnsi="Arial" w:cs="Arial"/>
          <w:sz w:val="22"/>
          <w:szCs w:val="22"/>
        </w:rPr>
        <w:t xml:space="preserve"> : via l’accéléromètre</w:t>
      </w:r>
    </w:p>
    <w:p w14:paraId="675F4E86" w14:textId="77777777" w:rsidR="00E414BA" w:rsidRPr="00E414BA" w:rsidRDefault="00E414BA" w:rsidP="00E414BA">
      <w:pPr>
        <w:pStyle w:val="NormalWeb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E414BA">
        <w:rPr>
          <w:rStyle w:val="lev"/>
          <w:rFonts w:ascii="Arial" w:eastAsiaTheme="majorEastAsia" w:hAnsi="Arial" w:cs="Arial"/>
          <w:sz w:val="22"/>
          <w:szCs w:val="22"/>
        </w:rPr>
        <w:t>Audio</w:t>
      </w:r>
      <w:r w:rsidRPr="00E414BA">
        <w:rPr>
          <w:rFonts w:ascii="Arial" w:hAnsi="Arial" w:cs="Arial"/>
          <w:sz w:val="22"/>
          <w:szCs w:val="22"/>
        </w:rPr>
        <w:t xml:space="preserve"> : capture du son avec le microphone</w:t>
      </w:r>
    </w:p>
    <w:p w14:paraId="4E546975" w14:textId="77777777" w:rsidR="00E414BA" w:rsidRPr="00E414BA" w:rsidRDefault="00E414BA" w:rsidP="00E414BA">
      <w:pPr>
        <w:pStyle w:val="NormalWeb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E414BA">
        <w:rPr>
          <w:rStyle w:val="lev"/>
          <w:rFonts w:ascii="Arial" w:eastAsiaTheme="majorEastAsia" w:hAnsi="Arial" w:cs="Arial"/>
          <w:sz w:val="22"/>
          <w:szCs w:val="22"/>
        </w:rPr>
        <w:t>Vidéo</w:t>
      </w:r>
      <w:r w:rsidRPr="00E414BA">
        <w:rPr>
          <w:rFonts w:ascii="Arial" w:hAnsi="Arial" w:cs="Arial"/>
          <w:sz w:val="22"/>
          <w:szCs w:val="22"/>
        </w:rPr>
        <w:t xml:space="preserve"> : enregistrement via la caméra</w:t>
      </w:r>
    </w:p>
    <w:p w14:paraId="175E943C" w14:textId="77777777" w:rsidR="00E414BA" w:rsidRPr="00E414BA" w:rsidRDefault="00E414BA" w:rsidP="00E414BA">
      <w:pPr>
        <w:pStyle w:val="NormalWeb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E414BA">
        <w:rPr>
          <w:rStyle w:val="lev"/>
          <w:rFonts w:ascii="Arial" w:eastAsiaTheme="majorEastAsia" w:hAnsi="Arial" w:cs="Arial"/>
          <w:sz w:val="22"/>
          <w:szCs w:val="22"/>
        </w:rPr>
        <w:t>Connectivité</w:t>
      </w:r>
      <w:r w:rsidRPr="00E414BA">
        <w:rPr>
          <w:rFonts w:ascii="Arial" w:hAnsi="Arial" w:cs="Arial"/>
          <w:sz w:val="22"/>
          <w:szCs w:val="22"/>
        </w:rPr>
        <w:t xml:space="preserve"> : type de réseau actif (4G, 5G, Wi-Fi…)</w:t>
      </w:r>
    </w:p>
    <w:p w14:paraId="22697666" w14:textId="77777777" w:rsidR="00E414BA" w:rsidRPr="00E414BA" w:rsidRDefault="00E414BA" w:rsidP="00E414BA">
      <w:pPr>
        <w:pStyle w:val="NormalWeb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E414BA">
        <w:rPr>
          <w:rStyle w:val="lev"/>
          <w:rFonts w:ascii="Arial" w:eastAsiaTheme="majorEastAsia" w:hAnsi="Arial" w:cs="Arial"/>
          <w:sz w:val="22"/>
          <w:szCs w:val="22"/>
        </w:rPr>
        <w:t>État de l’appareil</w:t>
      </w:r>
      <w:r w:rsidRPr="00E414BA">
        <w:rPr>
          <w:rFonts w:ascii="Arial" w:hAnsi="Arial" w:cs="Arial"/>
          <w:sz w:val="22"/>
          <w:szCs w:val="22"/>
        </w:rPr>
        <w:t xml:space="preserve"> : niveau de batterie, horloge système</w:t>
      </w:r>
    </w:p>
    <w:p w14:paraId="1B0C9791" w14:textId="0201D4B7" w:rsidR="009B2639" w:rsidRPr="008C4EDD" w:rsidRDefault="00E414BA" w:rsidP="009B2639">
      <w:pPr>
        <w:pStyle w:val="NormalWeb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E414BA">
        <w:rPr>
          <w:rStyle w:val="lev"/>
          <w:rFonts w:ascii="Arial" w:eastAsiaTheme="majorEastAsia" w:hAnsi="Arial" w:cs="Arial"/>
          <w:sz w:val="22"/>
          <w:szCs w:val="22"/>
        </w:rPr>
        <w:t>Autres données disponibles</w:t>
      </w:r>
      <w:r w:rsidRPr="00E414BA">
        <w:rPr>
          <w:rFonts w:ascii="Arial" w:hAnsi="Arial" w:cs="Arial"/>
          <w:sz w:val="22"/>
          <w:szCs w:val="22"/>
        </w:rPr>
        <w:t xml:space="preserve"> : selon les capteurs et autorisations de l’</w:t>
      </w:r>
      <w:proofErr w:type="spellStart"/>
      <w:r w:rsidRPr="00E414BA">
        <w:rPr>
          <w:rFonts w:ascii="Arial" w:hAnsi="Arial" w:cs="Arial"/>
          <w:sz w:val="22"/>
          <w:szCs w:val="22"/>
        </w:rPr>
        <w:t>apparei</w:t>
      </w:r>
      <w:proofErr w:type="spellEnd"/>
    </w:p>
    <w:p w14:paraId="140DD172" w14:textId="726A70C0" w:rsidR="00243E12" w:rsidRDefault="00243E12" w:rsidP="009B2639"/>
    <w:p w14:paraId="6524BFAC" w14:textId="7E106F20" w:rsidR="00552EF9" w:rsidRDefault="00552EF9" w:rsidP="00552EF9"/>
    <w:p w14:paraId="078115CE" w14:textId="77777777" w:rsidR="007240D4" w:rsidRDefault="007240D4" w:rsidP="00552EF9"/>
    <w:p w14:paraId="4F957D29" w14:textId="77777777" w:rsidR="007240D4" w:rsidRDefault="007240D4" w:rsidP="00552EF9"/>
    <w:p w14:paraId="56B6A511" w14:textId="77777777" w:rsidR="007240D4" w:rsidRDefault="007240D4" w:rsidP="00552EF9"/>
    <w:p w14:paraId="48C9BDF7" w14:textId="77777777" w:rsidR="007240D4" w:rsidRDefault="007240D4" w:rsidP="00552EF9"/>
    <w:p w14:paraId="5510504D" w14:textId="77777777" w:rsidR="007240D4" w:rsidRPr="00243E12" w:rsidRDefault="007240D4" w:rsidP="00552EF9"/>
    <w:p w14:paraId="7955678A" w14:textId="6FE97BE8" w:rsidR="00552EF9" w:rsidRDefault="00552EF9" w:rsidP="00552EF9">
      <w:pPr>
        <w:pStyle w:val="Titre2"/>
        <w:rPr>
          <w:rStyle w:val="Accentuationintense"/>
          <w:i w:val="0"/>
          <w:iCs w:val="0"/>
        </w:rPr>
      </w:pPr>
      <w:bookmarkStart w:id="6" w:name="_Toc216172561"/>
      <w:r>
        <w:rPr>
          <w:rStyle w:val="Accentuationintense"/>
          <w:i w:val="0"/>
          <w:iCs w:val="0"/>
        </w:rPr>
        <w:lastRenderedPageBreak/>
        <w:t>Technologies envisagées</w:t>
      </w:r>
      <w:bookmarkEnd w:id="6"/>
    </w:p>
    <w:p w14:paraId="34C408B1" w14:textId="16504E35" w:rsidR="008C4EDD" w:rsidRDefault="008C4EDD" w:rsidP="008C4EDD">
      <w:pPr>
        <w:pStyle w:val="NormalWeb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C4EDD">
        <w:rPr>
          <w:rStyle w:val="lev"/>
          <w:rFonts w:ascii="Arial" w:eastAsiaTheme="majorEastAsia" w:hAnsi="Arial" w:cs="Arial"/>
          <w:sz w:val="22"/>
          <w:szCs w:val="22"/>
        </w:rPr>
        <w:t>JavaScript</w:t>
      </w:r>
      <w:r w:rsidRPr="008C4EDD">
        <w:rPr>
          <w:rFonts w:ascii="Arial" w:hAnsi="Arial" w:cs="Arial"/>
          <w:sz w:val="22"/>
          <w:szCs w:val="22"/>
        </w:rPr>
        <w:t xml:space="preserve"> : langage de programmation principal pour le développement côté client et serveur.</w:t>
      </w:r>
    </w:p>
    <w:p w14:paraId="16972F21" w14:textId="7BDD4C2F" w:rsidR="008C4EDD" w:rsidRDefault="008C4EDD" w:rsidP="008C4EDD">
      <w:pPr>
        <w:pStyle w:val="NormalWeb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C4EDD">
        <w:rPr>
          <w:rStyle w:val="lev"/>
          <w:rFonts w:ascii="Arial" w:eastAsiaTheme="majorEastAsia" w:hAnsi="Arial" w:cs="Arial"/>
          <w:sz w:val="22"/>
          <w:szCs w:val="22"/>
        </w:rPr>
        <w:t>HTML5</w:t>
      </w:r>
      <w:r w:rsidRPr="008C4EDD">
        <w:rPr>
          <w:rFonts w:ascii="Arial" w:hAnsi="Arial" w:cs="Arial"/>
          <w:sz w:val="22"/>
          <w:szCs w:val="22"/>
        </w:rPr>
        <w:t xml:space="preserve"> : structuration des pages web et intégration des contenus.</w:t>
      </w:r>
    </w:p>
    <w:p w14:paraId="7C251A44" w14:textId="4CED9B48" w:rsidR="008C4EDD" w:rsidRDefault="008C4EDD" w:rsidP="008C4EDD">
      <w:pPr>
        <w:pStyle w:val="NormalWeb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C4EDD">
        <w:rPr>
          <w:rStyle w:val="lev"/>
          <w:rFonts w:ascii="Arial" w:eastAsiaTheme="majorEastAsia" w:hAnsi="Arial" w:cs="Arial"/>
          <w:sz w:val="22"/>
          <w:szCs w:val="22"/>
        </w:rPr>
        <w:t>CSS3</w:t>
      </w:r>
      <w:r w:rsidRPr="008C4EDD">
        <w:rPr>
          <w:rFonts w:ascii="Arial" w:hAnsi="Arial" w:cs="Arial"/>
          <w:sz w:val="22"/>
          <w:szCs w:val="22"/>
        </w:rPr>
        <w:t xml:space="preserve"> : mise en forme et design des interfaces web.</w:t>
      </w:r>
    </w:p>
    <w:p w14:paraId="69362DA2" w14:textId="5E501A50" w:rsidR="008C4EDD" w:rsidRDefault="008C4EDD" w:rsidP="008C4EDD">
      <w:pPr>
        <w:pStyle w:val="NormalWeb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proofErr w:type="spellStart"/>
      <w:r w:rsidRPr="008C4EDD">
        <w:rPr>
          <w:rStyle w:val="lev"/>
          <w:rFonts w:ascii="Arial" w:eastAsiaTheme="majorEastAsia" w:hAnsi="Arial" w:cs="Arial"/>
          <w:sz w:val="22"/>
          <w:szCs w:val="22"/>
        </w:rPr>
        <w:t>WebSocket</w:t>
      </w:r>
      <w:proofErr w:type="spellEnd"/>
      <w:r w:rsidRPr="008C4EDD">
        <w:rPr>
          <w:rFonts w:ascii="Arial" w:hAnsi="Arial" w:cs="Arial"/>
          <w:sz w:val="22"/>
          <w:szCs w:val="22"/>
        </w:rPr>
        <w:t xml:space="preserve"> : communication en temps réel entre le smartphone et l’interface web.</w:t>
      </w:r>
    </w:p>
    <w:p w14:paraId="026C2C1F" w14:textId="1898DA02" w:rsidR="008C4EDD" w:rsidRDefault="008C4EDD" w:rsidP="008C4EDD">
      <w:pPr>
        <w:pStyle w:val="NormalWeb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C4EDD">
        <w:rPr>
          <w:rStyle w:val="lev"/>
          <w:rFonts w:ascii="Arial" w:eastAsiaTheme="majorEastAsia" w:hAnsi="Arial" w:cs="Arial"/>
          <w:sz w:val="22"/>
          <w:szCs w:val="22"/>
        </w:rPr>
        <w:t>Node.js</w:t>
      </w:r>
      <w:r w:rsidRPr="008C4EDD">
        <w:rPr>
          <w:rFonts w:ascii="Arial" w:hAnsi="Arial" w:cs="Arial"/>
          <w:sz w:val="22"/>
          <w:szCs w:val="22"/>
        </w:rPr>
        <w:t xml:space="preserve"> : serveur pour gérer les connexions, les données et la logique applicative.</w:t>
      </w:r>
    </w:p>
    <w:p w14:paraId="3AA4C769" w14:textId="73523A40" w:rsidR="008C4EDD" w:rsidRDefault="008C4EDD" w:rsidP="008C4EDD">
      <w:pPr>
        <w:pStyle w:val="NormalWeb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C4EDD">
        <w:rPr>
          <w:rStyle w:val="lev"/>
          <w:rFonts w:ascii="Arial" w:eastAsiaTheme="majorEastAsia" w:hAnsi="Arial" w:cs="Arial"/>
          <w:sz w:val="22"/>
          <w:szCs w:val="22"/>
        </w:rPr>
        <w:t>Render.com</w:t>
      </w:r>
      <w:r w:rsidRPr="008C4EDD">
        <w:rPr>
          <w:rFonts w:ascii="Arial" w:hAnsi="Arial" w:cs="Arial"/>
          <w:sz w:val="22"/>
          <w:szCs w:val="22"/>
        </w:rPr>
        <w:t xml:space="preserve"> : plateforme d’hébergement du serveur Node.js.</w:t>
      </w:r>
    </w:p>
    <w:p w14:paraId="19912986" w14:textId="6CCE40DF" w:rsidR="008C4EDD" w:rsidRDefault="008C4EDD" w:rsidP="008C4EDD">
      <w:pPr>
        <w:pStyle w:val="NormalWeb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8C4EDD">
        <w:rPr>
          <w:rStyle w:val="lev"/>
          <w:rFonts w:ascii="Arial" w:eastAsiaTheme="majorEastAsia" w:hAnsi="Arial" w:cs="Arial"/>
          <w:sz w:val="22"/>
          <w:szCs w:val="22"/>
        </w:rPr>
        <w:t>Git / GitHub</w:t>
      </w:r>
      <w:r w:rsidRPr="008C4EDD">
        <w:rPr>
          <w:rFonts w:ascii="Arial" w:hAnsi="Arial" w:cs="Arial"/>
          <w:sz w:val="22"/>
          <w:szCs w:val="22"/>
        </w:rPr>
        <w:t xml:space="preserve"> : gestion de version du code et collaboration entre les développeurs.</w:t>
      </w:r>
    </w:p>
    <w:p w14:paraId="089B0DF9" w14:textId="4A7F380F" w:rsidR="008C4EDD" w:rsidRDefault="008C4EDD" w:rsidP="008C4EDD">
      <w:pPr>
        <w:pStyle w:val="NormalWeb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>
        <w:rPr>
          <w:rStyle w:val="lev"/>
          <w:rFonts w:ascii="Arial" w:eastAsiaTheme="majorEastAsia" w:hAnsi="Arial" w:cs="Arial"/>
          <w:sz w:val="22"/>
          <w:szCs w:val="22"/>
        </w:rPr>
        <w:t>GitHub pages </w:t>
      </w:r>
      <w:r w:rsidRPr="008C4EDD">
        <w:t>:</w:t>
      </w:r>
      <w:r>
        <w:rPr>
          <w:rFonts w:ascii="Arial" w:hAnsi="Arial" w:cs="Arial"/>
          <w:sz w:val="22"/>
          <w:szCs w:val="22"/>
        </w:rPr>
        <w:t xml:space="preserve"> hébergement du site web pour smartphone.</w:t>
      </w:r>
    </w:p>
    <w:p w14:paraId="33F10FED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4D7FC99E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096B9069" w14:textId="77777777" w:rsidR="00812E24" w:rsidRDefault="00812E24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6ED3449C" w14:textId="77777777" w:rsidR="00812E24" w:rsidRDefault="00812E24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1252D9D2" w14:textId="77777777" w:rsidR="00812E24" w:rsidRDefault="00812E24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0B21B1B5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0D50F0FF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5424D862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78330E33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05FC2338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07E60D49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338210D1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7007BA0D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18D05FB5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13D96FE7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70ACB4F6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26D35811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18A6FE87" w14:textId="77777777" w:rsidR="0075385C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030E2176" w14:textId="77777777" w:rsidR="0075385C" w:rsidRPr="008C4EDD" w:rsidRDefault="0075385C" w:rsidP="0075385C">
      <w:pPr>
        <w:pStyle w:val="NormalWeb"/>
        <w:rPr>
          <w:rFonts w:ascii="Arial" w:hAnsi="Arial" w:cs="Arial"/>
          <w:sz w:val="22"/>
          <w:szCs w:val="22"/>
        </w:rPr>
      </w:pPr>
    </w:p>
    <w:p w14:paraId="7B5354E7" w14:textId="142BC21A" w:rsidR="003140DF" w:rsidRDefault="009A5CF5" w:rsidP="009A5CF5">
      <w:pPr>
        <w:pStyle w:val="Titre2"/>
        <w:rPr>
          <w:rStyle w:val="Accentuationintense"/>
          <w:i w:val="0"/>
          <w:iCs w:val="0"/>
        </w:rPr>
      </w:pPr>
      <w:bookmarkStart w:id="7" w:name="_Toc216172562"/>
      <w:r>
        <w:rPr>
          <w:rStyle w:val="Accentuationintense"/>
          <w:i w:val="0"/>
          <w:iCs w:val="0"/>
        </w:rPr>
        <w:lastRenderedPageBreak/>
        <w:t>Concept</w:t>
      </w:r>
      <w:bookmarkEnd w:id="7"/>
    </w:p>
    <w:p w14:paraId="0D00299D" w14:textId="3331024B" w:rsidR="0075385C" w:rsidRDefault="00165095" w:rsidP="0075385C">
      <w:r>
        <w:rPr>
          <w:noProof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7FEC4636" wp14:editId="2B1332BB">
                <wp:simplePos x="0" y="0"/>
                <wp:positionH relativeFrom="column">
                  <wp:posOffset>4366895</wp:posOffset>
                </wp:positionH>
                <wp:positionV relativeFrom="paragraph">
                  <wp:posOffset>5715</wp:posOffset>
                </wp:positionV>
                <wp:extent cx="1181100" cy="2488565"/>
                <wp:effectExtent l="0" t="0" r="0" b="6985"/>
                <wp:wrapNone/>
                <wp:docPr id="675746803" name="Groupe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2488565"/>
                          <a:chOff x="1057275" y="0"/>
                          <a:chExt cx="1181100" cy="2488565"/>
                        </a:xfrm>
                      </wpg:grpSpPr>
                      <pic:pic xmlns:pic="http://schemas.openxmlformats.org/drawingml/2006/picture">
                        <pic:nvPicPr>
                          <pic:cNvPr id="1568429009" name="Image 160" descr="1 124 400+ Telephone Cellulaire Stock Illustrations, graphiques vectoriels  libre de droits et Clip Art - iStock | Message sms, Iphone, Téléphon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036" r="300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7275" y="0"/>
                            <a:ext cx="1181100" cy="248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61994712" name="Rectangle : coins arrondis 161"/>
                        <wps:cNvSpPr/>
                        <wps:spPr>
                          <a:xfrm>
                            <a:off x="1171575" y="1133475"/>
                            <a:ext cx="828675" cy="381000"/>
                          </a:xfrm>
                          <a:prstGeom prst="roundRect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C425C7" w14:textId="34424287" w:rsidR="00165095" w:rsidRPr="00165095" w:rsidRDefault="00165095" w:rsidP="0016509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165095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FEC4636" id="Groupe 162" o:spid="_x0000_s1027" style="position:absolute;margin-left:343.85pt;margin-top:.45pt;width:93pt;height:195.95pt;z-index:251822080;mso-width-relative:margin" coordorigin="10572" coordsize="11811,248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0" o:spid="_x0000_s1028" type="#_x0000_t75" alt="1 124 400+ Telephone Cellulaire Stock Illustrations, graphiques vectoriels  libre de droits et Clip Art - iStock | Message sms, Iphone, Téléphone" style="position:absolute;left:10572;width:11811;height:24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">
                  <v:imagedata r:id="rId10" o:title="1 124 400+ Telephone Cellulaire Stock Illustrations, graphiques vectoriels  libre de droits et Clip Art - iStock | Message sms, Iphone, Téléphone" cropleft="21650f" cropright="19699f"/>
                </v:shape>
                <v:roundrect id="Rectangle : coins arrondis 161" o:spid="_x0000_s1029" style="position:absolute;left:11715;top:11334;width:8287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" fillcolor="#00b050" strokecolor="#050e19 [484]" strokeweight="1pt">
                  <v:stroke joinstyle="miter"/>
                  <v:textbox>
                    <w:txbxContent>
                      <w:p w14:paraId="6DC425C7" w14:textId="34424287" w:rsidR="00165095" w:rsidRPr="00165095" w:rsidRDefault="00165095" w:rsidP="0016509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165095">
                          <w:rPr>
                            <w:b/>
                            <w:bCs/>
                            <w:color w:val="000000" w:themeColor="text1"/>
                          </w:rPr>
                          <w:t>START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458BE98" w14:textId="50179160" w:rsidR="0075385C" w:rsidRDefault="0075385C" w:rsidP="0075385C"/>
    <w:p w14:paraId="32BF8644" w14:textId="06F71C3B" w:rsidR="0075385C" w:rsidRDefault="00165095" w:rsidP="0075385C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A540BB4" wp14:editId="5F75F78E">
                <wp:simplePos x="0" y="0"/>
                <wp:positionH relativeFrom="margin">
                  <wp:posOffset>2624137</wp:posOffset>
                </wp:positionH>
                <wp:positionV relativeFrom="paragraph">
                  <wp:posOffset>263366</wp:posOffset>
                </wp:positionV>
                <wp:extent cx="264477" cy="5797553"/>
                <wp:effectExtent l="0" t="4445" r="17145" b="17145"/>
                <wp:wrapNone/>
                <wp:docPr id="115966152" name="Organigramme : Procédé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4477" cy="5797553"/>
                        </a:xfrm>
                        <a:prstGeom prst="flowChartProcess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7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bg1">
                                <a:lumMod val="7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75000"/>
                                <a:tint val="23500"/>
                                <a:satMod val="16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solidFill>
                            <a:srgbClr val="000000">
                              <a:alpha val="36863"/>
                            </a:srgbClr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39C360" id="_x0000_t109" coordsize="21600,21600" o:spt="109" path="m,l,21600r21600,l21600,xe">
                <v:stroke joinstyle="miter"/>
                <v:path gradientshapeok="t" o:connecttype="rect"/>
              </v:shapetype>
              <v:shape id="Organigramme : Procédé 30" o:spid="_x0000_s1026" type="#_x0000_t109" style="position:absolute;margin-left:206.6pt;margin-top:20.75pt;width:20.8pt;height:456.5pt;rotation:-90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" fillcolor="#bfbfbf [2412]" strokeweight="1pt">
                <v:fill color2="#bfbfbf [2412]" rotate="t" angle="45" colors="0 #d8d8d8;.5 #e6e6e6;1 #f2f2f2" focus="100%" type="gradient"/>
                <v:stroke opacity="24158f"/>
                <w10:wrap anchorx="margin"/>
              </v:shape>
            </w:pict>
          </mc:Fallback>
        </mc:AlternateContent>
      </w:r>
    </w:p>
    <w:p w14:paraId="3967783F" w14:textId="37C481A6" w:rsidR="0075385C" w:rsidRDefault="0075385C" w:rsidP="0075385C"/>
    <w:p w14:paraId="422B877A" w14:textId="7EFE20A7" w:rsidR="0075385C" w:rsidRDefault="0075385C" w:rsidP="0075385C"/>
    <w:p w14:paraId="64858CB8" w14:textId="2A96F2C3" w:rsidR="0075385C" w:rsidRDefault="0075385C" w:rsidP="0075385C"/>
    <w:p w14:paraId="75AD09DC" w14:textId="745E9871" w:rsidR="0075385C" w:rsidRDefault="0075385C" w:rsidP="0075385C"/>
    <w:p w14:paraId="26E25FB9" w14:textId="12C62491" w:rsidR="0075385C" w:rsidRDefault="00165095" w:rsidP="0075385C"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711515F" wp14:editId="044FC66A">
                <wp:simplePos x="0" y="0"/>
                <wp:positionH relativeFrom="column">
                  <wp:posOffset>2889251</wp:posOffset>
                </wp:positionH>
                <wp:positionV relativeFrom="paragraph">
                  <wp:posOffset>130809</wp:posOffset>
                </wp:positionV>
                <wp:extent cx="1858010" cy="971550"/>
                <wp:effectExtent l="176530" t="0" r="280670" b="0"/>
                <wp:wrapNone/>
                <wp:docPr id="1962652819" name="Flèche : droite rayé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23238">
                          <a:off x="0" y="0"/>
                          <a:ext cx="1858010" cy="971550"/>
                        </a:xfrm>
                        <a:prstGeom prst="stripedRightArrow">
                          <a:avLst/>
                        </a:prstGeom>
                        <a:gradFill flip="none" rotWithShape="1">
                          <a:gsLst>
                            <a:gs pos="0">
                              <a:srgbClr val="00B05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5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50">
                                <a:tint val="23500"/>
                                <a:satMod val="16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AFDAD3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Flèche : droite rayée 163" o:spid="_x0000_s1026" type="#_x0000_t93" style="position:absolute;margin-left:227.5pt;margin-top:10.3pt;width:146.3pt;height:76.5pt;rotation:8326609fd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" adj="15953" fillcolor="#8fdea0" stroked="f" strokeweight="1pt">
                <v:fill color2="#dff3e3" rotate="t" angle="90" colors="0 #8fdea0;.5 #bce9c5;1 #dff3e3" focus="100%" type="gradient"/>
              </v:shape>
            </w:pict>
          </mc:Fallback>
        </mc:AlternateContent>
      </w:r>
    </w:p>
    <w:p w14:paraId="03086F61" w14:textId="4BD3ADFA" w:rsidR="0075385C" w:rsidRDefault="0075385C" w:rsidP="0075385C"/>
    <w:p w14:paraId="696DA956" w14:textId="0683EBF3" w:rsidR="0075385C" w:rsidRDefault="0075385C" w:rsidP="0075385C"/>
    <w:p w14:paraId="1D38E48E" w14:textId="367CF3B3" w:rsidR="0075385C" w:rsidRDefault="0075385C" w:rsidP="0075385C"/>
    <w:p w14:paraId="145FB42C" w14:textId="6EF8275D" w:rsidR="0075385C" w:rsidRDefault="0075385C" w:rsidP="0075385C"/>
    <w:p w14:paraId="408D5C13" w14:textId="607E65C4" w:rsidR="0075385C" w:rsidRPr="0075385C" w:rsidRDefault="0075385C" w:rsidP="0075385C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8883CE" wp14:editId="72256A02">
                <wp:simplePos x="0" y="0"/>
                <wp:positionH relativeFrom="rightMargin">
                  <wp:posOffset>-104775</wp:posOffset>
                </wp:positionH>
                <wp:positionV relativeFrom="paragraph">
                  <wp:posOffset>250190</wp:posOffset>
                </wp:positionV>
                <wp:extent cx="243205" cy="295275"/>
                <wp:effectExtent l="0" t="0" r="0" b="0"/>
                <wp:wrapNone/>
                <wp:docPr id="1209247348" name="Signe de multiplicat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" cy="295275"/>
                        </a:xfrm>
                        <a:prstGeom prst="mathMultiply">
                          <a:avLst>
                            <a:gd name="adj1" fmla="val 11771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30C4D" id="Signe de multiplication 24" o:spid="_x0000_s1026" style="position:absolute;margin-left:-8.25pt;margin-top:19.7pt;width:19.15pt;height:23.25pt;z-index:2516869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coordsize="243205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" path="m47363,80018l69460,61817r52143,63306l173745,61817r22097,18201l140147,147638r55695,67619l173745,233458,121603,170152,69460,233458,47363,215257r55695,-67619l47363,80018xe" fillcolor="black [3213]" strokecolor="black [3213]" strokeweight="1pt">
                <v:stroke joinstyle="miter"/>
                <v:path arrowok="t" o:connecttype="custom" o:connectlocs="47363,80018;69460,61817;121603,125123;173745,61817;195842,80018;140147,147638;195842,215257;173745,233458;121603,170152;69460,233458;47363,215257;103058,147638;47363,80018" o:connectangles="0,0,0,0,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2AC152" wp14:editId="5E29516B">
                <wp:simplePos x="0" y="0"/>
                <wp:positionH relativeFrom="margin">
                  <wp:posOffset>-234950</wp:posOffset>
                </wp:positionH>
                <wp:positionV relativeFrom="paragraph">
                  <wp:posOffset>195580</wp:posOffset>
                </wp:positionV>
                <wp:extent cx="6210300" cy="4591050"/>
                <wp:effectExtent l="0" t="0" r="19050" b="19050"/>
                <wp:wrapNone/>
                <wp:docPr id="1978609706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0" cy="4591050"/>
                          <a:chOff x="0" y="0"/>
                          <a:chExt cx="5117148" cy="3099203"/>
                        </a:xfrm>
                      </wpg:grpSpPr>
                      <wpg:grpSp>
                        <wpg:cNvPr id="255894082" name="Groupe 17"/>
                        <wpg:cNvGrpSpPr/>
                        <wpg:grpSpPr>
                          <a:xfrm>
                            <a:off x="0" y="0"/>
                            <a:ext cx="5117148" cy="3099203"/>
                            <a:chOff x="0" y="0"/>
                            <a:chExt cx="5117148" cy="2694959"/>
                          </a:xfrm>
                        </wpg:grpSpPr>
                        <wps:wsp>
                          <wps:cNvPr id="1394841291" name="Forme libre : forme 16"/>
                          <wps:cNvSpPr/>
                          <wps:spPr>
                            <a:xfrm flipV="1">
                              <a:off x="11748" y="0"/>
                              <a:ext cx="5048250" cy="57150"/>
                            </a:xfrm>
                            <a:custGeom>
                              <a:avLst/>
                              <a:gdLst>
                                <a:gd name="connsiteX0" fmla="*/ 0 w 2295525"/>
                                <a:gd name="connsiteY0" fmla="*/ 0 h 123825"/>
                                <a:gd name="connsiteX1" fmla="*/ 438150 w 2295525"/>
                                <a:gd name="connsiteY1" fmla="*/ 38100 h 123825"/>
                                <a:gd name="connsiteX2" fmla="*/ 638175 w 2295525"/>
                                <a:gd name="connsiteY2" fmla="*/ 76200 h 123825"/>
                                <a:gd name="connsiteX3" fmla="*/ 1000125 w 2295525"/>
                                <a:gd name="connsiteY3" fmla="*/ 95250 h 123825"/>
                                <a:gd name="connsiteX4" fmla="*/ 1228725 w 2295525"/>
                                <a:gd name="connsiteY4" fmla="*/ 114300 h 123825"/>
                                <a:gd name="connsiteX5" fmla="*/ 1400175 w 2295525"/>
                                <a:gd name="connsiteY5" fmla="*/ 123825 h 123825"/>
                                <a:gd name="connsiteX6" fmla="*/ 1609725 w 2295525"/>
                                <a:gd name="connsiteY6" fmla="*/ 85725 h 123825"/>
                                <a:gd name="connsiteX7" fmla="*/ 1695450 w 2295525"/>
                                <a:gd name="connsiteY7" fmla="*/ 47625 h 123825"/>
                                <a:gd name="connsiteX8" fmla="*/ 1752600 w 2295525"/>
                                <a:gd name="connsiteY8" fmla="*/ 28575 h 123825"/>
                                <a:gd name="connsiteX9" fmla="*/ 1895475 w 2295525"/>
                                <a:gd name="connsiteY9" fmla="*/ 9525 h 123825"/>
                                <a:gd name="connsiteX10" fmla="*/ 2038350 w 2295525"/>
                                <a:gd name="connsiteY10" fmla="*/ 19050 h 123825"/>
                                <a:gd name="connsiteX11" fmla="*/ 2133600 w 2295525"/>
                                <a:gd name="connsiteY11" fmla="*/ 28575 h 123825"/>
                                <a:gd name="connsiteX12" fmla="*/ 2295525 w 2295525"/>
                                <a:gd name="connsiteY12" fmla="*/ 38100 h 1238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295525" h="123825">
                                  <a:moveTo>
                                    <a:pt x="0" y="0"/>
                                  </a:moveTo>
                                  <a:cubicBezTo>
                                    <a:pt x="146050" y="12700"/>
                                    <a:pt x="292583" y="20719"/>
                                    <a:pt x="438150" y="38100"/>
                                  </a:cubicBezTo>
                                  <a:cubicBezTo>
                                    <a:pt x="505545" y="46147"/>
                                    <a:pt x="570650" y="69333"/>
                                    <a:pt x="638175" y="76200"/>
                                  </a:cubicBezTo>
                                  <a:cubicBezTo>
                                    <a:pt x="758372" y="88423"/>
                                    <a:pt x="879559" y="87472"/>
                                    <a:pt x="1000125" y="95250"/>
                                  </a:cubicBezTo>
                                  <a:cubicBezTo>
                                    <a:pt x="1076430" y="100173"/>
                                    <a:pt x="1152455" y="108852"/>
                                    <a:pt x="1228725" y="114300"/>
                                  </a:cubicBezTo>
                                  <a:cubicBezTo>
                                    <a:pt x="1285818" y="118378"/>
                                    <a:pt x="1343025" y="120650"/>
                                    <a:pt x="1400175" y="123825"/>
                                  </a:cubicBezTo>
                                  <a:cubicBezTo>
                                    <a:pt x="1470025" y="111125"/>
                                    <a:pt x="1540982" y="103465"/>
                                    <a:pt x="1609725" y="85725"/>
                                  </a:cubicBezTo>
                                  <a:cubicBezTo>
                                    <a:pt x="1640003" y="77911"/>
                                    <a:pt x="1666416" y="59238"/>
                                    <a:pt x="1695450" y="47625"/>
                                  </a:cubicBezTo>
                                  <a:cubicBezTo>
                                    <a:pt x="1714094" y="40167"/>
                                    <a:pt x="1733119" y="33445"/>
                                    <a:pt x="1752600" y="28575"/>
                                  </a:cubicBezTo>
                                  <a:cubicBezTo>
                                    <a:pt x="1786804" y="20024"/>
                                    <a:pt x="1866934" y="12696"/>
                                    <a:pt x="1895475" y="9525"/>
                                  </a:cubicBezTo>
                                  <a:lnTo>
                                    <a:pt x="2038350" y="19050"/>
                                  </a:lnTo>
                                  <a:cubicBezTo>
                                    <a:pt x="2070157" y="21595"/>
                                    <a:pt x="2101786" y="26128"/>
                                    <a:pt x="2133600" y="28575"/>
                                  </a:cubicBezTo>
                                  <a:cubicBezTo>
                                    <a:pt x="2260000" y="38298"/>
                                    <a:pt x="2236920" y="38100"/>
                                    <a:pt x="2295525" y="38100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541040" name="Forme libre : forme 16"/>
                          <wps:cNvSpPr/>
                          <wps:spPr>
                            <a:xfrm rot="10800000" flipV="1">
                              <a:off x="68898" y="2637809"/>
                              <a:ext cx="5048250" cy="57150"/>
                            </a:xfrm>
                            <a:custGeom>
                              <a:avLst/>
                              <a:gdLst>
                                <a:gd name="connsiteX0" fmla="*/ 0 w 2295525"/>
                                <a:gd name="connsiteY0" fmla="*/ 0 h 123825"/>
                                <a:gd name="connsiteX1" fmla="*/ 438150 w 2295525"/>
                                <a:gd name="connsiteY1" fmla="*/ 38100 h 123825"/>
                                <a:gd name="connsiteX2" fmla="*/ 638175 w 2295525"/>
                                <a:gd name="connsiteY2" fmla="*/ 76200 h 123825"/>
                                <a:gd name="connsiteX3" fmla="*/ 1000125 w 2295525"/>
                                <a:gd name="connsiteY3" fmla="*/ 95250 h 123825"/>
                                <a:gd name="connsiteX4" fmla="*/ 1228725 w 2295525"/>
                                <a:gd name="connsiteY4" fmla="*/ 114300 h 123825"/>
                                <a:gd name="connsiteX5" fmla="*/ 1400175 w 2295525"/>
                                <a:gd name="connsiteY5" fmla="*/ 123825 h 123825"/>
                                <a:gd name="connsiteX6" fmla="*/ 1609725 w 2295525"/>
                                <a:gd name="connsiteY6" fmla="*/ 85725 h 123825"/>
                                <a:gd name="connsiteX7" fmla="*/ 1695450 w 2295525"/>
                                <a:gd name="connsiteY7" fmla="*/ 47625 h 123825"/>
                                <a:gd name="connsiteX8" fmla="*/ 1752600 w 2295525"/>
                                <a:gd name="connsiteY8" fmla="*/ 28575 h 123825"/>
                                <a:gd name="connsiteX9" fmla="*/ 1895475 w 2295525"/>
                                <a:gd name="connsiteY9" fmla="*/ 9525 h 123825"/>
                                <a:gd name="connsiteX10" fmla="*/ 2038350 w 2295525"/>
                                <a:gd name="connsiteY10" fmla="*/ 19050 h 123825"/>
                                <a:gd name="connsiteX11" fmla="*/ 2133600 w 2295525"/>
                                <a:gd name="connsiteY11" fmla="*/ 28575 h 123825"/>
                                <a:gd name="connsiteX12" fmla="*/ 2295525 w 2295525"/>
                                <a:gd name="connsiteY12" fmla="*/ 38100 h 1238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295525" h="123825">
                                  <a:moveTo>
                                    <a:pt x="0" y="0"/>
                                  </a:moveTo>
                                  <a:cubicBezTo>
                                    <a:pt x="146050" y="12700"/>
                                    <a:pt x="292583" y="20719"/>
                                    <a:pt x="438150" y="38100"/>
                                  </a:cubicBezTo>
                                  <a:cubicBezTo>
                                    <a:pt x="505545" y="46147"/>
                                    <a:pt x="570650" y="69333"/>
                                    <a:pt x="638175" y="76200"/>
                                  </a:cubicBezTo>
                                  <a:cubicBezTo>
                                    <a:pt x="758372" y="88423"/>
                                    <a:pt x="879559" y="87472"/>
                                    <a:pt x="1000125" y="95250"/>
                                  </a:cubicBezTo>
                                  <a:cubicBezTo>
                                    <a:pt x="1076430" y="100173"/>
                                    <a:pt x="1152455" y="108852"/>
                                    <a:pt x="1228725" y="114300"/>
                                  </a:cubicBezTo>
                                  <a:cubicBezTo>
                                    <a:pt x="1285818" y="118378"/>
                                    <a:pt x="1343025" y="120650"/>
                                    <a:pt x="1400175" y="123825"/>
                                  </a:cubicBezTo>
                                  <a:cubicBezTo>
                                    <a:pt x="1470025" y="111125"/>
                                    <a:pt x="1540982" y="103465"/>
                                    <a:pt x="1609725" y="85725"/>
                                  </a:cubicBezTo>
                                  <a:cubicBezTo>
                                    <a:pt x="1640003" y="77911"/>
                                    <a:pt x="1666416" y="59238"/>
                                    <a:pt x="1695450" y="47625"/>
                                  </a:cubicBezTo>
                                  <a:cubicBezTo>
                                    <a:pt x="1714094" y="40167"/>
                                    <a:pt x="1733119" y="33445"/>
                                    <a:pt x="1752600" y="28575"/>
                                  </a:cubicBezTo>
                                  <a:cubicBezTo>
                                    <a:pt x="1786804" y="20024"/>
                                    <a:pt x="1866934" y="12696"/>
                                    <a:pt x="1895475" y="9525"/>
                                  </a:cubicBezTo>
                                  <a:lnTo>
                                    <a:pt x="2038350" y="19050"/>
                                  </a:lnTo>
                                  <a:cubicBezTo>
                                    <a:pt x="2070157" y="21595"/>
                                    <a:pt x="2101786" y="26128"/>
                                    <a:pt x="2133600" y="28575"/>
                                  </a:cubicBezTo>
                                  <a:cubicBezTo>
                                    <a:pt x="2260000" y="38298"/>
                                    <a:pt x="2236920" y="38100"/>
                                    <a:pt x="2295525" y="38100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2644600" name="Forme libre : forme 16"/>
                          <wps:cNvSpPr/>
                          <wps:spPr>
                            <a:xfrm rot="16200000" flipV="1">
                              <a:off x="-1272540" y="1325563"/>
                              <a:ext cx="2590800" cy="45719"/>
                            </a:xfrm>
                            <a:custGeom>
                              <a:avLst/>
                              <a:gdLst>
                                <a:gd name="connsiteX0" fmla="*/ 0 w 2295525"/>
                                <a:gd name="connsiteY0" fmla="*/ 0 h 123825"/>
                                <a:gd name="connsiteX1" fmla="*/ 438150 w 2295525"/>
                                <a:gd name="connsiteY1" fmla="*/ 38100 h 123825"/>
                                <a:gd name="connsiteX2" fmla="*/ 638175 w 2295525"/>
                                <a:gd name="connsiteY2" fmla="*/ 76200 h 123825"/>
                                <a:gd name="connsiteX3" fmla="*/ 1000125 w 2295525"/>
                                <a:gd name="connsiteY3" fmla="*/ 95250 h 123825"/>
                                <a:gd name="connsiteX4" fmla="*/ 1228725 w 2295525"/>
                                <a:gd name="connsiteY4" fmla="*/ 114300 h 123825"/>
                                <a:gd name="connsiteX5" fmla="*/ 1400175 w 2295525"/>
                                <a:gd name="connsiteY5" fmla="*/ 123825 h 123825"/>
                                <a:gd name="connsiteX6" fmla="*/ 1609725 w 2295525"/>
                                <a:gd name="connsiteY6" fmla="*/ 85725 h 123825"/>
                                <a:gd name="connsiteX7" fmla="*/ 1695450 w 2295525"/>
                                <a:gd name="connsiteY7" fmla="*/ 47625 h 123825"/>
                                <a:gd name="connsiteX8" fmla="*/ 1752600 w 2295525"/>
                                <a:gd name="connsiteY8" fmla="*/ 28575 h 123825"/>
                                <a:gd name="connsiteX9" fmla="*/ 1895475 w 2295525"/>
                                <a:gd name="connsiteY9" fmla="*/ 9525 h 123825"/>
                                <a:gd name="connsiteX10" fmla="*/ 2038350 w 2295525"/>
                                <a:gd name="connsiteY10" fmla="*/ 19050 h 123825"/>
                                <a:gd name="connsiteX11" fmla="*/ 2133600 w 2295525"/>
                                <a:gd name="connsiteY11" fmla="*/ 28575 h 123825"/>
                                <a:gd name="connsiteX12" fmla="*/ 2295525 w 2295525"/>
                                <a:gd name="connsiteY12" fmla="*/ 38100 h 1238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295525" h="123825">
                                  <a:moveTo>
                                    <a:pt x="0" y="0"/>
                                  </a:moveTo>
                                  <a:cubicBezTo>
                                    <a:pt x="146050" y="12700"/>
                                    <a:pt x="292583" y="20719"/>
                                    <a:pt x="438150" y="38100"/>
                                  </a:cubicBezTo>
                                  <a:cubicBezTo>
                                    <a:pt x="505545" y="46147"/>
                                    <a:pt x="570650" y="69333"/>
                                    <a:pt x="638175" y="76200"/>
                                  </a:cubicBezTo>
                                  <a:cubicBezTo>
                                    <a:pt x="758372" y="88423"/>
                                    <a:pt x="879559" y="87472"/>
                                    <a:pt x="1000125" y="95250"/>
                                  </a:cubicBezTo>
                                  <a:cubicBezTo>
                                    <a:pt x="1076430" y="100173"/>
                                    <a:pt x="1152455" y="108852"/>
                                    <a:pt x="1228725" y="114300"/>
                                  </a:cubicBezTo>
                                  <a:cubicBezTo>
                                    <a:pt x="1285818" y="118378"/>
                                    <a:pt x="1343025" y="120650"/>
                                    <a:pt x="1400175" y="123825"/>
                                  </a:cubicBezTo>
                                  <a:cubicBezTo>
                                    <a:pt x="1470025" y="111125"/>
                                    <a:pt x="1540982" y="103465"/>
                                    <a:pt x="1609725" y="85725"/>
                                  </a:cubicBezTo>
                                  <a:cubicBezTo>
                                    <a:pt x="1640003" y="77911"/>
                                    <a:pt x="1666416" y="59238"/>
                                    <a:pt x="1695450" y="47625"/>
                                  </a:cubicBezTo>
                                  <a:cubicBezTo>
                                    <a:pt x="1714094" y="40167"/>
                                    <a:pt x="1733119" y="33445"/>
                                    <a:pt x="1752600" y="28575"/>
                                  </a:cubicBezTo>
                                  <a:cubicBezTo>
                                    <a:pt x="1786804" y="20024"/>
                                    <a:pt x="1866934" y="12696"/>
                                    <a:pt x="1895475" y="9525"/>
                                  </a:cubicBezTo>
                                  <a:lnTo>
                                    <a:pt x="2038350" y="19050"/>
                                  </a:lnTo>
                                  <a:cubicBezTo>
                                    <a:pt x="2070157" y="21595"/>
                                    <a:pt x="2101786" y="26128"/>
                                    <a:pt x="2133600" y="28575"/>
                                  </a:cubicBezTo>
                                  <a:cubicBezTo>
                                    <a:pt x="2260000" y="38298"/>
                                    <a:pt x="2236920" y="38100"/>
                                    <a:pt x="2295525" y="38100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2519552" name="Forme libre : forme 16"/>
                          <wps:cNvSpPr/>
                          <wps:spPr>
                            <a:xfrm rot="5400000">
                              <a:off x="3756660" y="1325563"/>
                              <a:ext cx="2590800" cy="45719"/>
                            </a:xfrm>
                            <a:custGeom>
                              <a:avLst/>
                              <a:gdLst>
                                <a:gd name="connsiteX0" fmla="*/ 0 w 2295525"/>
                                <a:gd name="connsiteY0" fmla="*/ 0 h 123825"/>
                                <a:gd name="connsiteX1" fmla="*/ 438150 w 2295525"/>
                                <a:gd name="connsiteY1" fmla="*/ 38100 h 123825"/>
                                <a:gd name="connsiteX2" fmla="*/ 638175 w 2295525"/>
                                <a:gd name="connsiteY2" fmla="*/ 76200 h 123825"/>
                                <a:gd name="connsiteX3" fmla="*/ 1000125 w 2295525"/>
                                <a:gd name="connsiteY3" fmla="*/ 95250 h 123825"/>
                                <a:gd name="connsiteX4" fmla="*/ 1228725 w 2295525"/>
                                <a:gd name="connsiteY4" fmla="*/ 114300 h 123825"/>
                                <a:gd name="connsiteX5" fmla="*/ 1400175 w 2295525"/>
                                <a:gd name="connsiteY5" fmla="*/ 123825 h 123825"/>
                                <a:gd name="connsiteX6" fmla="*/ 1609725 w 2295525"/>
                                <a:gd name="connsiteY6" fmla="*/ 85725 h 123825"/>
                                <a:gd name="connsiteX7" fmla="*/ 1695450 w 2295525"/>
                                <a:gd name="connsiteY7" fmla="*/ 47625 h 123825"/>
                                <a:gd name="connsiteX8" fmla="*/ 1752600 w 2295525"/>
                                <a:gd name="connsiteY8" fmla="*/ 28575 h 123825"/>
                                <a:gd name="connsiteX9" fmla="*/ 1895475 w 2295525"/>
                                <a:gd name="connsiteY9" fmla="*/ 9525 h 123825"/>
                                <a:gd name="connsiteX10" fmla="*/ 2038350 w 2295525"/>
                                <a:gd name="connsiteY10" fmla="*/ 19050 h 123825"/>
                                <a:gd name="connsiteX11" fmla="*/ 2133600 w 2295525"/>
                                <a:gd name="connsiteY11" fmla="*/ 28575 h 123825"/>
                                <a:gd name="connsiteX12" fmla="*/ 2295525 w 2295525"/>
                                <a:gd name="connsiteY12" fmla="*/ 38100 h 1238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295525" h="123825">
                                  <a:moveTo>
                                    <a:pt x="0" y="0"/>
                                  </a:moveTo>
                                  <a:cubicBezTo>
                                    <a:pt x="146050" y="12700"/>
                                    <a:pt x="292583" y="20719"/>
                                    <a:pt x="438150" y="38100"/>
                                  </a:cubicBezTo>
                                  <a:cubicBezTo>
                                    <a:pt x="505545" y="46147"/>
                                    <a:pt x="570650" y="69333"/>
                                    <a:pt x="638175" y="76200"/>
                                  </a:cubicBezTo>
                                  <a:cubicBezTo>
                                    <a:pt x="758372" y="88423"/>
                                    <a:pt x="879559" y="87472"/>
                                    <a:pt x="1000125" y="95250"/>
                                  </a:cubicBezTo>
                                  <a:cubicBezTo>
                                    <a:pt x="1076430" y="100173"/>
                                    <a:pt x="1152455" y="108852"/>
                                    <a:pt x="1228725" y="114300"/>
                                  </a:cubicBezTo>
                                  <a:cubicBezTo>
                                    <a:pt x="1285818" y="118378"/>
                                    <a:pt x="1343025" y="120650"/>
                                    <a:pt x="1400175" y="123825"/>
                                  </a:cubicBezTo>
                                  <a:cubicBezTo>
                                    <a:pt x="1470025" y="111125"/>
                                    <a:pt x="1540982" y="103465"/>
                                    <a:pt x="1609725" y="85725"/>
                                  </a:cubicBezTo>
                                  <a:cubicBezTo>
                                    <a:pt x="1640003" y="77911"/>
                                    <a:pt x="1666416" y="59238"/>
                                    <a:pt x="1695450" y="47625"/>
                                  </a:cubicBezTo>
                                  <a:cubicBezTo>
                                    <a:pt x="1714094" y="40167"/>
                                    <a:pt x="1733119" y="33445"/>
                                    <a:pt x="1752600" y="28575"/>
                                  </a:cubicBezTo>
                                  <a:cubicBezTo>
                                    <a:pt x="1786804" y="20024"/>
                                    <a:pt x="1866934" y="12696"/>
                                    <a:pt x="1895475" y="9525"/>
                                  </a:cubicBezTo>
                                  <a:lnTo>
                                    <a:pt x="2038350" y="19050"/>
                                  </a:lnTo>
                                  <a:cubicBezTo>
                                    <a:pt x="2070157" y="21595"/>
                                    <a:pt x="2101786" y="26128"/>
                                    <a:pt x="2133600" y="28575"/>
                                  </a:cubicBezTo>
                                  <a:cubicBezTo>
                                    <a:pt x="2260000" y="38298"/>
                                    <a:pt x="2236920" y="38100"/>
                                    <a:pt x="2295525" y="38100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80312132" name="Forme libre : forme 16"/>
                        <wps:cNvSpPr/>
                        <wps:spPr>
                          <a:xfrm flipV="1">
                            <a:off x="19050" y="192875"/>
                            <a:ext cx="5047936" cy="65723"/>
                          </a:xfrm>
                          <a:custGeom>
                            <a:avLst/>
                            <a:gdLst>
                              <a:gd name="connsiteX0" fmla="*/ 0 w 2295525"/>
                              <a:gd name="connsiteY0" fmla="*/ 0 h 123825"/>
                              <a:gd name="connsiteX1" fmla="*/ 438150 w 2295525"/>
                              <a:gd name="connsiteY1" fmla="*/ 38100 h 123825"/>
                              <a:gd name="connsiteX2" fmla="*/ 638175 w 2295525"/>
                              <a:gd name="connsiteY2" fmla="*/ 76200 h 123825"/>
                              <a:gd name="connsiteX3" fmla="*/ 1000125 w 2295525"/>
                              <a:gd name="connsiteY3" fmla="*/ 95250 h 123825"/>
                              <a:gd name="connsiteX4" fmla="*/ 1228725 w 2295525"/>
                              <a:gd name="connsiteY4" fmla="*/ 114300 h 123825"/>
                              <a:gd name="connsiteX5" fmla="*/ 1400175 w 2295525"/>
                              <a:gd name="connsiteY5" fmla="*/ 123825 h 123825"/>
                              <a:gd name="connsiteX6" fmla="*/ 1609725 w 2295525"/>
                              <a:gd name="connsiteY6" fmla="*/ 85725 h 123825"/>
                              <a:gd name="connsiteX7" fmla="*/ 1695450 w 2295525"/>
                              <a:gd name="connsiteY7" fmla="*/ 47625 h 123825"/>
                              <a:gd name="connsiteX8" fmla="*/ 1752600 w 2295525"/>
                              <a:gd name="connsiteY8" fmla="*/ 28575 h 123825"/>
                              <a:gd name="connsiteX9" fmla="*/ 1895475 w 2295525"/>
                              <a:gd name="connsiteY9" fmla="*/ 9525 h 123825"/>
                              <a:gd name="connsiteX10" fmla="*/ 2038350 w 2295525"/>
                              <a:gd name="connsiteY10" fmla="*/ 19050 h 123825"/>
                              <a:gd name="connsiteX11" fmla="*/ 2133600 w 2295525"/>
                              <a:gd name="connsiteY11" fmla="*/ 28575 h 123825"/>
                              <a:gd name="connsiteX12" fmla="*/ 2295525 w 2295525"/>
                              <a:gd name="connsiteY12" fmla="*/ 38100 h 123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2295525" h="123825">
                                <a:moveTo>
                                  <a:pt x="0" y="0"/>
                                </a:moveTo>
                                <a:cubicBezTo>
                                  <a:pt x="146050" y="12700"/>
                                  <a:pt x="292583" y="20719"/>
                                  <a:pt x="438150" y="38100"/>
                                </a:cubicBezTo>
                                <a:cubicBezTo>
                                  <a:pt x="505545" y="46147"/>
                                  <a:pt x="570650" y="69333"/>
                                  <a:pt x="638175" y="76200"/>
                                </a:cubicBezTo>
                                <a:cubicBezTo>
                                  <a:pt x="758372" y="88423"/>
                                  <a:pt x="879559" y="87472"/>
                                  <a:pt x="1000125" y="95250"/>
                                </a:cubicBezTo>
                                <a:cubicBezTo>
                                  <a:pt x="1076430" y="100173"/>
                                  <a:pt x="1152455" y="108852"/>
                                  <a:pt x="1228725" y="114300"/>
                                </a:cubicBezTo>
                                <a:cubicBezTo>
                                  <a:pt x="1285818" y="118378"/>
                                  <a:pt x="1343025" y="120650"/>
                                  <a:pt x="1400175" y="123825"/>
                                </a:cubicBezTo>
                                <a:cubicBezTo>
                                  <a:pt x="1470025" y="111125"/>
                                  <a:pt x="1540982" y="103465"/>
                                  <a:pt x="1609725" y="85725"/>
                                </a:cubicBezTo>
                                <a:cubicBezTo>
                                  <a:pt x="1640003" y="77911"/>
                                  <a:pt x="1666416" y="59238"/>
                                  <a:pt x="1695450" y="47625"/>
                                </a:cubicBezTo>
                                <a:cubicBezTo>
                                  <a:pt x="1714094" y="40167"/>
                                  <a:pt x="1733119" y="33445"/>
                                  <a:pt x="1752600" y="28575"/>
                                </a:cubicBezTo>
                                <a:cubicBezTo>
                                  <a:pt x="1786804" y="20024"/>
                                  <a:pt x="1866934" y="12696"/>
                                  <a:pt x="1895475" y="9525"/>
                                </a:cubicBezTo>
                                <a:lnTo>
                                  <a:pt x="2038350" y="19050"/>
                                </a:lnTo>
                                <a:cubicBezTo>
                                  <a:pt x="2070157" y="21595"/>
                                  <a:pt x="2101786" y="26128"/>
                                  <a:pt x="2133600" y="28575"/>
                                </a:cubicBezTo>
                                <a:cubicBezTo>
                                  <a:pt x="2260000" y="38298"/>
                                  <a:pt x="2236920" y="38100"/>
                                  <a:pt x="2295525" y="3810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CF21E0" id="Groupe 18" o:spid="_x0000_s1026" style="position:absolute;margin-left:-18.5pt;margin-top:15.4pt;width:489pt;height:361.5pt;z-index:251659264;mso-position-horizontal-relative:margin;mso-width-relative:margin;mso-height-relative:margin" coordsize="51171,30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">
                <v:group id="Groupe 17" o:spid="_x0000_s1027" style="position:absolute;width:51171;height:30992" coordsize="51171,26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">
                  <v:shape id="Forme libre : forme 16" o:spid="_x0000_s1028" style="position:absolute;left:117;width:50482;height:571;flip:y;visibility:visible;mso-wrap-style:square;v-text-anchor:middle" coordsize="22955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" path="m,c146050,12700,292583,20719,438150,38100v67395,8047,132500,31233,200025,38100c758372,88423,879559,87472,1000125,95250v76305,4923,152330,13602,228600,19050c1285818,118378,1343025,120650,1400175,123825v69850,-12700,140807,-20360,209550,-38100c1640003,77911,1666416,59238,1695450,47625v18644,-7458,37669,-14180,57150,-19050c1786804,20024,1866934,12696,1895475,9525r142875,9525c2070157,21595,2101786,26128,2133600,28575v126400,9723,103320,9525,161925,9525e" filled="f" strokecolor="#050e19 [484]" strokeweight="1pt">
                    <v:stroke joinstyle="miter"/>
                    <v:path arrowok="t" o:connecttype="custom" o:connectlocs="0,0;963566,17585;1403455,35169;2199445,43962;2702175,52754;3079223,57150;3540059,39565;3728583,21981;3854266,13188;4168472,4396;4482678,8792;4692149,13188;5048250,17585" o:connectangles="0,0,0,0,0,0,0,0,0,0,0,0,0"/>
                  </v:shape>
                  <v:shape id="Forme libre : forme 16" o:spid="_x0000_s1029" style="position:absolute;left:688;top:26378;width:50483;height:571;rotation:180;flip:y;visibility:visible;mso-wrap-style:square;v-text-anchor:middle" coordsize="22955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" path="m,c146050,12700,292583,20719,438150,38100v67395,8047,132500,31233,200025,38100c758372,88423,879559,87472,1000125,95250v76305,4923,152330,13602,228600,19050c1285818,118378,1343025,120650,1400175,123825v69850,-12700,140807,-20360,209550,-38100c1640003,77911,1666416,59238,1695450,47625v18644,-7458,37669,-14180,57150,-19050c1786804,20024,1866934,12696,1895475,9525r142875,9525c2070157,21595,2101786,26128,2133600,28575v126400,9723,103320,9525,161925,9525e" filled="f" strokecolor="#050e19 [484]" strokeweight="1pt">
                    <v:stroke joinstyle="miter"/>
                    <v:path arrowok="t" o:connecttype="custom" o:connectlocs="0,0;963566,17585;1403455,35169;2199445,43962;2702175,52754;3079223,57150;3540059,39565;3728583,21981;3854266,13188;4168472,4396;4482678,8792;4692149,13188;5048250,17585" o:connectangles="0,0,0,0,0,0,0,0,0,0,0,0,0"/>
                  </v:shape>
                  <v:shape id="Forme libre : forme 16" o:spid="_x0000_s1030" style="position:absolute;left:-12725;top:13255;width:25908;height:457;rotation:90;flip:y;visibility:visible;mso-wrap-style:square;v-text-anchor:middle" coordsize="22955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" path="m,c146050,12700,292583,20719,438150,38100v67395,8047,132500,31233,200025,38100c758372,88423,879559,87472,1000125,95250v76305,4923,152330,13602,228600,19050c1285818,118378,1343025,120650,1400175,123825v69850,-12700,140807,-20360,209550,-38100c1640003,77911,1666416,59238,1695450,47625v18644,-7458,37669,-14180,57150,-19050c1786804,20024,1866934,12696,1895475,9525r142875,9525c2070157,21595,2101786,26128,2133600,28575v126400,9723,103320,9525,161925,9525e" filled="f" strokecolor="#050e19 [484]" strokeweight="1pt">
                    <v:stroke joinstyle="miter"/>
                    <v:path arrowok="t" o:connecttype="custom" o:connectlocs="0,0;494510,14067;720264,28135;1128772,35168;1386777,42202;1580280,45719;1816785,31652;1913537,17584;1978038,10551;2139291,3517;2300544,7034;2408046,10551;2590800,14067" o:connectangles="0,0,0,0,0,0,0,0,0,0,0,0,0"/>
                  </v:shape>
                  <v:shape id="Forme libre : forme 16" o:spid="_x0000_s1031" style="position:absolute;left:37567;top:13255;width:25908;height:457;rotation:90;visibility:visible;mso-wrap-style:square;v-text-anchor:middle" coordsize="22955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" path="m,c146050,12700,292583,20719,438150,38100v67395,8047,132500,31233,200025,38100c758372,88423,879559,87472,1000125,95250v76305,4923,152330,13602,228600,19050c1285818,118378,1343025,120650,1400175,123825v69850,-12700,140807,-20360,209550,-38100c1640003,77911,1666416,59238,1695450,47625v18644,-7458,37669,-14180,57150,-19050c1786804,20024,1866934,12696,1895475,9525r142875,9525c2070157,21595,2101786,26128,2133600,28575v126400,9723,103320,9525,161925,9525e" filled="f" strokecolor="#050e19 [484]" strokeweight="1pt">
                    <v:stroke joinstyle="miter"/>
                    <v:path arrowok="t" o:connecttype="custom" o:connectlocs="0,0;494510,14067;720264,28135;1128772,35168;1386777,42202;1580280,45719;1816785,31652;1913537,17584;1978038,10551;2139291,3517;2300544,7034;2408046,10551;2590800,14067" o:connectangles="0,0,0,0,0,0,0,0,0,0,0,0,0"/>
                  </v:shape>
                </v:group>
                <v:shape id="Forme libre : forme 16" o:spid="_x0000_s1032" style="position:absolute;left:190;top:1928;width:50479;height:657;flip:y;visibility:visible;mso-wrap-style:square;v-text-anchor:middle" coordsize="22955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" path="m,c146050,12700,292583,20719,438150,38100v67395,8047,132500,31233,200025,38100c758372,88423,879559,87472,1000125,95250v76305,4923,152330,13602,228600,19050c1285818,118378,1343025,120650,1400175,123825v69850,-12700,140807,-20360,209550,-38100c1640003,77911,1666416,59238,1695450,47625v18644,-7458,37669,-14180,57150,-19050c1786804,20024,1866934,12696,1895475,9525r142875,9525c2070157,21595,2101786,26128,2133600,28575v126400,9723,103320,9525,161925,9525e" filled="f" strokecolor="#050e19 [484]" strokeweight="1pt">
                  <v:stroke joinstyle="miter"/>
                  <v:path arrowok="t" o:connecttype="custom" o:connectlocs="0,0;963506,20222;1403368,40445;2199308,50556;2702007,60667;3079032,65723;3539839,45501;3728351,25278;3854026,15167;4168213,5056;4482400,10111;4691858,15167;5047936,20222" o:connectangles="0,0,0,0,0,0,0,0,0,0,0,0,0"/>
                </v:shape>
                <w10:wrap anchorx="margin"/>
              </v:group>
            </w:pict>
          </mc:Fallback>
        </mc:AlternateContent>
      </w:r>
    </w:p>
    <w:p w14:paraId="4C71E0C8" w14:textId="045B2E91" w:rsidR="003140DF" w:rsidRDefault="003140DF" w:rsidP="003140DF">
      <w:pPr>
        <w:tabs>
          <w:tab w:val="left" w:pos="975"/>
        </w:tabs>
      </w:pPr>
    </w:p>
    <w:p w14:paraId="402E0CAA" w14:textId="4E84DD0D" w:rsidR="008C4EDD" w:rsidRPr="008C4EDD" w:rsidRDefault="001340BC" w:rsidP="0075385C">
      <w:pPr>
        <w:tabs>
          <w:tab w:val="left" w:pos="97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EAD07CA" wp14:editId="58C99947">
                <wp:simplePos x="0" y="0"/>
                <wp:positionH relativeFrom="rightMargin">
                  <wp:posOffset>-97155</wp:posOffset>
                </wp:positionH>
                <wp:positionV relativeFrom="paragraph">
                  <wp:posOffset>180340</wp:posOffset>
                </wp:positionV>
                <wp:extent cx="133350" cy="3857625"/>
                <wp:effectExtent l="38100" t="19050" r="38100" b="47625"/>
                <wp:wrapNone/>
                <wp:docPr id="1024953817" name="Rectangle : coins arrondis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3857625"/>
                        </a:xfrm>
                        <a:custGeom>
                          <a:avLst/>
                          <a:gdLst>
                            <a:gd name="csX0" fmla="*/ 0 w 133350"/>
                            <a:gd name="csY0" fmla="*/ 11968 h 3857625"/>
                            <a:gd name="csX1" fmla="*/ 11968 w 133350"/>
                            <a:gd name="csY1" fmla="*/ 0 h 3857625"/>
                            <a:gd name="csX2" fmla="*/ 121382 w 133350"/>
                            <a:gd name="csY2" fmla="*/ 0 h 3857625"/>
                            <a:gd name="csX3" fmla="*/ 133350 w 133350"/>
                            <a:gd name="csY3" fmla="*/ 11968 h 3857625"/>
                            <a:gd name="csX4" fmla="*/ 133350 w 133350"/>
                            <a:gd name="csY4" fmla="*/ 535905 h 3857625"/>
                            <a:gd name="csX5" fmla="*/ 133350 w 133350"/>
                            <a:gd name="csY5" fmla="*/ 1213191 h 3857625"/>
                            <a:gd name="csX6" fmla="*/ 133350 w 133350"/>
                            <a:gd name="csY6" fmla="*/ 1775465 h 3857625"/>
                            <a:gd name="csX7" fmla="*/ 133350 w 133350"/>
                            <a:gd name="csY7" fmla="*/ 2452750 h 3857625"/>
                            <a:gd name="csX8" fmla="*/ 133350 w 133350"/>
                            <a:gd name="csY8" fmla="*/ 3130035 h 3857625"/>
                            <a:gd name="csX9" fmla="*/ 133350 w 133350"/>
                            <a:gd name="csY9" fmla="*/ 3845657 h 3857625"/>
                            <a:gd name="csX10" fmla="*/ 121382 w 133350"/>
                            <a:gd name="csY10" fmla="*/ 3857625 h 3857625"/>
                            <a:gd name="csX11" fmla="*/ 11968 w 133350"/>
                            <a:gd name="csY11" fmla="*/ 3857625 h 3857625"/>
                            <a:gd name="csX12" fmla="*/ 0 w 133350"/>
                            <a:gd name="csY12" fmla="*/ 3845657 h 3857625"/>
                            <a:gd name="csX13" fmla="*/ 0 w 133350"/>
                            <a:gd name="csY13" fmla="*/ 3283383 h 3857625"/>
                            <a:gd name="csX14" fmla="*/ 0 w 133350"/>
                            <a:gd name="csY14" fmla="*/ 2759445 h 3857625"/>
                            <a:gd name="csX15" fmla="*/ 0 w 133350"/>
                            <a:gd name="csY15" fmla="*/ 2158834 h 3857625"/>
                            <a:gd name="csX16" fmla="*/ 0 w 133350"/>
                            <a:gd name="csY16" fmla="*/ 1443212 h 3857625"/>
                            <a:gd name="csX17" fmla="*/ 0 w 133350"/>
                            <a:gd name="csY17" fmla="*/ 842601 h 3857625"/>
                            <a:gd name="csX18" fmla="*/ 0 w 133350"/>
                            <a:gd name="csY18" fmla="*/ 11968 h 38576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</a:cxnLst>
                          <a:rect l="l" t="t" r="r" b="b"/>
                          <a:pathLst>
                            <a:path w="133350" h="3857625" fill="none" extrusionOk="0">
                              <a:moveTo>
                                <a:pt x="0" y="11968"/>
                              </a:moveTo>
                              <a:cubicBezTo>
                                <a:pt x="-764" y="5391"/>
                                <a:pt x="5214" y="-258"/>
                                <a:pt x="11968" y="0"/>
                              </a:cubicBezTo>
                              <a:cubicBezTo>
                                <a:pt x="57875" y="3295"/>
                                <a:pt x="81153" y="4579"/>
                                <a:pt x="121382" y="0"/>
                              </a:cubicBezTo>
                              <a:cubicBezTo>
                                <a:pt x="126724" y="-511"/>
                                <a:pt x="133792" y="4843"/>
                                <a:pt x="133350" y="11968"/>
                              </a:cubicBezTo>
                              <a:cubicBezTo>
                                <a:pt x="136103" y="197535"/>
                                <a:pt x="118087" y="341110"/>
                                <a:pt x="133350" y="535905"/>
                              </a:cubicBezTo>
                              <a:cubicBezTo>
                                <a:pt x="148613" y="730700"/>
                                <a:pt x="120809" y="1058122"/>
                                <a:pt x="133350" y="1213191"/>
                              </a:cubicBezTo>
                              <a:cubicBezTo>
                                <a:pt x="145891" y="1368260"/>
                                <a:pt x="118963" y="1506361"/>
                                <a:pt x="133350" y="1775465"/>
                              </a:cubicBezTo>
                              <a:cubicBezTo>
                                <a:pt x="147737" y="2044569"/>
                                <a:pt x="133947" y="2118977"/>
                                <a:pt x="133350" y="2452750"/>
                              </a:cubicBezTo>
                              <a:cubicBezTo>
                                <a:pt x="132753" y="2786524"/>
                                <a:pt x="133118" y="2824967"/>
                                <a:pt x="133350" y="3130035"/>
                              </a:cubicBezTo>
                              <a:cubicBezTo>
                                <a:pt x="133582" y="3435103"/>
                                <a:pt x="117749" y="3626447"/>
                                <a:pt x="133350" y="3845657"/>
                              </a:cubicBezTo>
                              <a:cubicBezTo>
                                <a:pt x="133804" y="3853667"/>
                                <a:pt x="128663" y="3858122"/>
                                <a:pt x="121382" y="3857625"/>
                              </a:cubicBezTo>
                              <a:cubicBezTo>
                                <a:pt x="95219" y="3856190"/>
                                <a:pt x="63984" y="3860824"/>
                                <a:pt x="11968" y="3857625"/>
                              </a:cubicBezTo>
                              <a:cubicBezTo>
                                <a:pt x="5121" y="3856693"/>
                                <a:pt x="-1207" y="3852984"/>
                                <a:pt x="0" y="3845657"/>
                              </a:cubicBezTo>
                              <a:cubicBezTo>
                                <a:pt x="17907" y="3644176"/>
                                <a:pt x="-9857" y="3523781"/>
                                <a:pt x="0" y="3283383"/>
                              </a:cubicBezTo>
                              <a:cubicBezTo>
                                <a:pt x="9857" y="3042985"/>
                                <a:pt x="8084" y="2916725"/>
                                <a:pt x="0" y="2759445"/>
                              </a:cubicBezTo>
                              <a:cubicBezTo>
                                <a:pt x="-8084" y="2602165"/>
                                <a:pt x="-27192" y="2335585"/>
                                <a:pt x="0" y="2158834"/>
                              </a:cubicBezTo>
                              <a:cubicBezTo>
                                <a:pt x="27192" y="1982083"/>
                                <a:pt x="9054" y="1749658"/>
                                <a:pt x="0" y="1443212"/>
                              </a:cubicBezTo>
                              <a:cubicBezTo>
                                <a:pt x="-9054" y="1136766"/>
                                <a:pt x="22561" y="1140709"/>
                                <a:pt x="0" y="842601"/>
                              </a:cubicBezTo>
                              <a:cubicBezTo>
                                <a:pt x="-22561" y="544493"/>
                                <a:pt x="-28261" y="425617"/>
                                <a:pt x="0" y="11968"/>
                              </a:cubicBezTo>
                              <a:close/>
                            </a:path>
                            <a:path w="133350" h="3857625" stroke="0" extrusionOk="0">
                              <a:moveTo>
                                <a:pt x="0" y="11968"/>
                              </a:moveTo>
                              <a:cubicBezTo>
                                <a:pt x="-401" y="5390"/>
                                <a:pt x="6959" y="26"/>
                                <a:pt x="11968" y="0"/>
                              </a:cubicBezTo>
                              <a:cubicBezTo>
                                <a:pt x="46706" y="-2754"/>
                                <a:pt x="73277" y="-1729"/>
                                <a:pt x="121382" y="0"/>
                              </a:cubicBezTo>
                              <a:cubicBezTo>
                                <a:pt x="127865" y="-343"/>
                                <a:pt x="133925" y="5426"/>
                                <a:pt x="133350" y="11968"/>
                              </a:cubicBezTo>
                              <a:cubicBezTo>
                                <a:pt x="113600" y="221898"/>
                                <a:pt x="158776" y="356470"/>
                                <a:pt x="133350" y="535905"/>
                              </a:cubicBezTo>
                              <a:cubicBezTo>
                                <a:pt x="107924" y="715340"/>
                                <a:pt x="151861" y="925794"/>
                                <a:pt x="133350" y="1059843"/>
                              </a:cubicBezTo>
                              <a:cubicBezTo>
                                <a:pt x="114839" y="1193892"/>
                                <a:pt x="112172" y="1435667"/>
                                <a:pt x="133350" y="1660454"/>
                              </a:cubicBezTo>
                              <a:cubicBezTo>
                                <a:pt x="154528" y="1885241"/>
                                <a:pt x="108811" y="2029820"/>
                                <a:pt x="133350" y="2261066"/>
                              </a:cubicBezTo>
                              <a:cubicBezTo>
                                <a:pt x="157889" y="2492312"/>
                                <a:pt x="125769" y="2700323"/>
                                <a:pt x="133350" y="2823340"/>
                              </a:cubicBezTo>
                              <a:cubicBezTo>
                                <a:pt x="140931" y="2946357"/>
                                <a:pt x="93099" y="3474596"/>
                                <a:pt x="133350" y="3845657"/>
                              </a:cubicBezTo>
                              <a:cubicBezTo>
                                <a:pt x="132059" y="3852510"/>
                                <a:pt x="126845" y="3857498"/>
                                <a:pt x="121382" y="3857625"/>
                              </a:cubicBezTo>
                              <a:cubicBezTo>
                                <a:pt x="69040" y="3853052"/>
                                <a:pt x="64352" y="3853199"/>
                                <a:pt x="11968" y="3857625"/>
                              </a:cubicBezTo>
                              <a:cubicBezTo>
                                <a:pt x="4326" y="3857229"/>
                                <a:pt x="703" y="3851638"/>
                                <a:pt x="0" y="3845657"/>
                              </a:cubicBezTo>
                              <a:cubicBezTo>
                                <a:pt x="-33359" y="3684008"/>
                                <a:pt x="7269" y="3485390"/>
                                <a:pt x="0" y="3168372"/>
                              </a:cubicBezTo>
                              <a:cubicBezTo>
                                <a:pt x="-7269" y="2851354"/>
                                <a:pt x="-16912" y="2821420"/>
                                <a:pt x="0" y="2491087"/>
                              </a:cubicBezTo>
                              <a:cubicBezTo>
                                <a:pt x="16912" y="2160754"/>
                                <a:pt x="26686" y="1948435"/>
                                <a:pt x="0" y="1775465"/>
                              </a:cubicBezTo>
                              <a:cubicBezTo>
                                <a:pt x="-26686" y="1602495"/>
                                <a:pt x="20293" y="1344367"/>
                                <a:pt x="0" y="1174854"/>
                              </a:cubicBezTo>
                              <a:cubicBezTo>
                                <a:pt x="-20293" y="1005341"/>
                                <a:pt x="1570" y="774844"/>
                                <a:pt x="0" y="612579"/>
                              </a:cubicBezTo>
                              <a:cubicBezTo>
                                <a:pt x="-1570" y="450314"/>
                                <a:pt x="16996" y="198338"/>
                                <a:pt x="0" y="119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189759870">
                                <a:prstGeom prst="roundRect">
                                  <a:avLst>
                                    <a:gd name="adj" fmla="val 8975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1BC727" id="Rectangle : coins arrondis 147" o:spid="_x0000_s1026" style="position:absolute;margin-left:-7.65pt;margin-top:14.2pt;width:10.5pt;height:303.75pt;z-index:251791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58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" fillcolor="white [3212]" strokecolor="#050e19 [484]" strokeweight="1pt">
                <v:stroke joinstyle="miter"/>
                <w10:wrap anchorx="margin"/>
              </v:roundrect>
            </w:pict>
          </mc:Fallback>
        </mc:AlternateContent>
      </w:r>
      <w:r w:rsidR="008C4EDD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115D191" wp14:editId="77D4D132">
                <wp:simplePos x="0" y="0"/>
                <wp:positionH relativeFrom="column">
                  <wp:posOffset>2776220</wp:posOffset>
                </wp:positionH>
                <wp:positionV relativeFrom="paragraph">
                  <wp:posOffset>227965</wp:posOffset>
                </wp:positionV>
                <wp:extent cx="2752725" cy="1381125"/>
                <wp:effectExtent l="19050" t="19050" r="47625" b="47625"/>
                <wp:wrapNone/>
                <wp:docPr id="819808299" name="Rectangle : coins arrondis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381125"/>
                        </a:xfrm>
                        <a:custGeom>
                          <a:avLst/>
                          <a:gdLst>
                            <a:gd name="csX0" fmla="*/ 0 w 2752725"/>
                            <a:gd name="csY0" fmla="*/ 123956 h 1381125"/>
                            <a:gd name="csX1" fmla="*/ 123956 w 2752725"/>
                            <a:gd name="csY1" fmla="*/ 0 h 1381125"/>
                            <a:gd name="csX2" fmla="*/ 700063 w 2752725"/>
                            <a:gd name="csY2" fmla="*/ 0 h 1381125"/>
                            <a:gd name="csX3" fmla="*/ 1326266 w 2752725"/>
                            <a:gd name="csY3" fmla="*/ 0 h 1381125"/>
                            <a:gd name="csX4" fmla="*/ 1927421 w 2752725"/>
                            <a:gd name="csY4" fmla="*/ 0 h 1381125"/>
                            <a:gd name="csX5" fmla="*/ 2628769 w 2752725"/>
                            <a:gd name="csY5" fmla="*/ 0 h 1381125"/>
                            <a:gd name="csX6" fmla="*/ 2752725 w 2752725"/>
                            <a:gd name="csY6" fmla="*/ 123956 h 1381125"/>
                            <a:gd name="csX7" fmla="*/ 2752725 w 2752725"/>
                            <a:gd name="csY7" fmla="*/ 690563 h 1381125"/>
                            <a:gd name="csX8" fmla="*/ 2752725 w 2752725"/>
                            <a:gd name="csY8" fmla="*/ 1257169 h 1381125"/>
                            <a:gd name="csX9" fmla="*/ 2628769 w 2752725"/>
                            <a:gd name="csY9" fmla="*/ 1381125 h 1381125"/>
                            <a:gd name="csX10" fmla="*/ 2077710 w 2752725"/>
                            <a:gd name="csY10" fmla="*/ 1381125 h 1381125"/>
                            <a:gd name="csX11" fmla="*/ 1526651 w 2752725"/>
                            <a:gd name="csY11" fmla="*/ 1381125 h 1381125"/>
                            <a:gd name="csX12" fmla="*/ 975592 w 2752725"/>
                            <a:gd name="csY12" fmla="*/ 1381125 h 1381125"/>
                            <a:gd name="csX13" fmla="*/ 123956 w 2752725"/>
                            <a:gd name="csY13" fmla="*/ 1381125 h 1381125"/>
                            <a:gd name="csX14" fmla="*/ 0 w 2752725"/>
                            <a:gd name="csY14" fmla="*/ 1257169 h 1381125"/>
                            <a:gd name="csX15" fmla="*/ 0 w 2752725"/>
                            <a:gd name="csY15" fmla="*/ 713227 h 1381125"/>
                            <a:gd name="csX16" fmla="*/ 0 w 2752725"/>
                            <a:gd name="csY16" fmla="*/ 123956 h 13811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</a:cxnLst>
                          <a:rect l="l" t="t" r="r" b="b"/>
                          <a:pathLst>
                            <a:path w="2752725" h="1381125" fill="none" extrusionOk="0">
                              <a:moveTo>
                                <a:pt x="0" y="123956"/>
                              </a:moveTo>
                              <a:cubicBezTo>
                                <a:pt x="1804" y="62991"/>
                                <a:pt x="61641" y="4556"/>
                                <a:pt x="123956" y="0"/>
                              </a:cubicBezTo>
                              <a:cubicBezTo>
                                <a:pt x="293478" y="3569"/>
                                <a:pt x="569274" y="-16666"/>
                                <a:pt x="700063" y="0"/>
                              </a:cubicBezTo>
                              <a:cubicBezTo>
                                <a:pt x="830852" y="16666"/>
                                <a:pt x="1167351" y="-19513"/>
                                <a:pt x="1326266" y="0"/>
                              </a:cubicBezTo>
                              <a:cubicBezTo>
                                <a:pt x="1485181" y="19513"/>
                                <a:pt x="1730920" y="7225"/>
                                <a:pt x="1927421" y="0"/>
                              </a:cubicBezTo>
                              <a:cubicBezTo>
                                <a:pt x="2123923" y="-7225"/>
                                <a:pt x="2475213" y="24606"/>
                                <a:pt x="2628769" y="0"/>
                              </a:cubicBezTo>
                              <a:cubicBezTo>
                                <a:pt x="2695933" y="-12844"/>
                                <a:pt x="2749129" y="68275"/>
                                <a:pt x="2752725" y="123956"/>
                              </a:cubicBezTo>
                              <a:cubicBezTo>
                                <a:pt x="2729531" y="273894"/>
                                <a:pt x="2754882" y="570027"/>
                                <a:pt x="2752725" y="690563"/>
                              </a:cubicBezTo>
                              <a:cubicBezTo>
                                <a:pt x="2750568" y="811099"/>
                                <a:pt x="2771941" y="1016625"/>
                                <a:pt x="2752725" y="1257169"/>
                              </a:cubicBezTo>
                              <a:cubicBezTo>
                                <a:pt x="2761678" y="1316048"/>
                                <a:pt x="2691872" y="1379560"/>
                                <a:pt x="2628769" y="1381125"/>
                              </a:cubicBezTo>
                              <a:cubicBezTo>
                                <a:pt x="2468076" y="1362093"/>
                                <a:pt x="2335613" y="1401926"/>
                                <a:pt x="2077710" y="1381125"/>
                              </a:cubicBezTo>
                              <a:cubicBezTo>
                                <a:pt x="1819807" y="1360324"/>
                                <a:pt x="1739873" y="1358267"/>
                                <a:pt x="1526651" y="1381125"/>
                              </a:cubicBezTo>
                              <a:cubicBezTo>
                                <a:pt x="1313429" y="1403983"/>
                                <a:pt x="1138685" y="1376513"/>
                                <a:pt x="975592" y="1381125"/>
                              </a:cubicBezTo>
                              <a:cubicBezTo>
                                <a:pt x="812499" y="1385737"/>
                                <a:pt x="510972" y="1406301"/>
                                <a:pt x="123956" y="1381125"/>
                              </a:cubicBezTo>
                              <a:cubicBezTo>
                                <a:pt x="53910" y="1374882"/>
                                <a:pt x="-11973" y="1332739"/>
                                <a:pt x="0" y="1257169"/>
                              </a:cubicBezTo>
                              <a:cubicBezTo>
                                <a:pt x="8639" y="1079618"/>
                                <a:pt x="8909" y="885173"/>
                                <a:pt x="0" y="713227"/>
                              </a:cubicBezTo>
                              <a:cubicBezTo>
                                <a:pt x="-8909" y="541281"/>
                                <a:pt x="-10863" y="281456"/>
                                <a:pt x="0" y="123956"/>
                              </a:cubicBezTo>
                              <a:close/>
                            </a:path>
                            <a:path w="2752725" h="1381125" stroke="0" extrusionOk="0">
                              <a:moveTo>
                                <a:pt x="0" y="123956"/>
                              </a:moveTo>
                              <a:cubicBezTo>
                                <a:pt x="-10212" y="56306"/>
                                <a:pt x="64752" y="150"/>
                                <a:pt x="123956" y="0"/>
                              </a:cubicBezTo>
                              <a:cubicBezTo>
                                <a:pt x="290432" y="-21478"/>
                                <a:pt x="511731" y="-7618"/>
                                <a:pt x="675015" y="0"/>
                              </a:cubicBezTo>
                              <a:cubicBezTo>
                                <a:pt x="838299" y="7618"/>
                                <a:pt x="1077686" y="-8494"/>
                                <a:pt x="1226074" y="0"/>
                              </a:cubicBezTo>
                              <a:cubicBezTo>
                                <a:pt x="1374462" y="8494"/>
                                <a:pt x="1745044" y="28054"/>
                                <a:pt x="1877325" y="0"/>
                              </a:cubicBezTo>
                              <a:cubicBezTo>
                                <a:pt x="2009606" y="-28054"/>
                                <a:pt x="2383348" y="-28914"/>
                                <a:pt x="2628769" y="0"/>
                              </a:cubicBezTo>
                              <a:cubicBezTo>
                                <a:pt x="2696286" y="7094"/>
                                <a:pt x="2754871" y="65789"/>
                                <a:pt x="2752725" y="123956"/>
                              </a:cubicBezTo>
                              <a:cubicBezTo>
                                <a:pt x="2744159" y="400416"/>
                                <a:pt x="2746155" y="500531"/>
                                <a:pt x="2752725" y="690563"/>
                              </a:cubicBezTo>
                              <a:cubicBezTo>
                                <a:pt x="2759295" y="880595"/>
                                <a:pt x="2746333" y="1046564"/>
                                <a:pt x="2752725" y="1257169"/>
                              </a:cubicBezTo>
                              <a:cubicBezTo>
                                <a:pt x="2755836" y="1328863"/>
                                <a:pt x="2690736" y="1381575"/>
                                <a:pt x="2628769" y="1381125"/>
                              </a:cubicBezTo>
                              <a:cubicBezTo>
                                <a:pt x="2421425" y="1380923"/>
                                <a:pt x="2203373" y="1395379"/>
                                <a:pt x="2002566" y="1381125"/>
                              </a:cubicBezTo>
                              <a:cubicBezTo>
                                <a:pt x="1801759" y="1366871"/>
                                <a:pt x="1643885" y="1368127"/>
                                <a:pt x="1426459" y="1381125"/>
                              </a:cubicBezTo>
                              <a:cubicBezTo>
                                <a:pt x="1209033" y="1394123"/>
                                <a:pt x="930565" y="1367462"/>
                                <a:pt x="750159" y="1381125"/>
                              </a:cubicBezTo>
                              <a:cubicBezTo>
                                <a:pt x="569753" y="1394788"/>
                                <a:pt x="283642" y="1402371"/>
                                <a:pt x="123956" y="1381125"/>
                              </a:cubicBezTo>
                              <a:cubicBezTo>
                                <a:pt x="56364" y="1376624"/>
                                <a:pt x="7208" y="1331427"/>
                                <a:pt x="0" y="1257169"/>
                              </a:cubicBezTo>
                              <a:cubicBezTo>
                                <a:pt x="6714" y="1126940"/>
                                <a:pt x="9995" y="845138"/>
                                <a:pt x="0" y="679230"/>
                              </a:cubicBezTo>
                              <a:cubicBezTo>
                                <a:pt x="-9995" y="513322"/>
                                <a:pt x="-17105" y="354033"/>
                                <a:pt x="0" y="1239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189759870">
                                <a:prstGeom prst="roundRect">
                                  <a:avLst>
                                    <a:gd name="adj" fmla="val 8975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794C3C" id="Rectangle : coins arrondis 147" o:spid="_x0000_s1026" style="position:absolute;margin-left:218.6pt;margin-top:17.95pt;width:216.75pt;height:108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8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" fillcolor="white [3212]" strokecolor="#050e19 [484]" strokeweight="1pt">
                <v:stroke joinstyle="miter"/>
              </v:roundrect>
            </w:pict>
          </mc:Fallback>
        </mc:AlternateContent>
      </w:r>
      <w:r w:rsidR="008C4EDD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ABF818B" wp14:editId="3A4EB078">
                <wp:simplePos x="0" y="0"/>
                <wp:positionH relativeFrom="column">
                  <wp:posOffset>-71755</wp:posOffset>
                </wp:positionH>
                <wp:positionV relativeFrom="paragraph">
                  <wp:posOffset>208915</wp:posOffset>
                </wp:positionV>
                <wp:extent cx="2752725" cy="1381125"/>
                <wp:effectExtent l="19050" t="19050" r="47625" b="47625"/>
                <wp:wrapNone/>
                <wp:docPr id="635474891" name="Rectangle : coins arrondis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381125"/>
                        </a:xfrm>
                        <a:custGeom>
                          <a:avLst/>
                          <a:gdLst>
                            <a:gd name="csX0" fmla="*/ 0 w 2752725"/>
                            <a:gd name="csY0" fmla="*/ 123956 h 1381125"/>
                            <a:gd name="csX1" fmla="*/ 123956 w 2752725"/>
                            <a:gd name="csY1" fmla="*/ 0 h 1381125"/>
                            <a:gd name="csX2" fmla="*/ 700063 w 2752725"/>
                            <a:gd name="csY2" fmla="*/ 0 h 1381125"/>
                            <a:gd name="csX3" fmla="*/ 1326266 w 2752725"/>
                            <a:gd name="csY3" fmla="*/ 0 h 1381125"/>
                            <a:gd name="csX4" fmla="*/ 1927421 w 2752725"/>
                            <a:gd name="csY4" fmla="*/ 0 h 1381125"/>
                            <a:gd name="csX5" fmla="*/ 2628769 w 2752725"/>
                            <a:gd name="csY5" fmla="*/ 0 h 1381125"/>
                            <a:gd name="csX6" fmla="*/ 2752725 w 2752725"/>
                            <a:gd name="csY6" fmla="*/ 123956 h 1381125"/>
                            <a:gd name="csX7" fmla="*/ 2752725 w 2752725"/>
                            <a:gd name="csY7" fmla="*/ 690563 h 1381125"/>
                            <a:gd name="csX8" fmla="*/ 2752725 w 2752725"/>
                            <a:gd name="csY8" fmla="*/ 1257169 h 1381125"/>
                            <a:gd name="csX9" fmla="*/ 2628769 w 2752725"/>
                            <a:gd name="csY9" fmla="*/ 1381125 h 1381125"/>
                            <a:gd name="csX10" fmla="*/ 2077710 w 2752725"/>
                            <a:gd name="csY10" fmla="*/ 1381125 h 1381125"/>
                            <a:gd name="csX11" fmla="*/ 1526651 w 2752725"/>
                            <a:gd name="csY11" fmla="*/ 1381125 h 1381125"/>
                            <a:gd name="csX12" fmla="*/ 975592 w 2752725"/>
                            <a:gd name="csY12" fmla="*/ 1381125 h 1381125"/>
                            <a:gd name="csX13" fmla="*/ 123956 w 2752725"/>
                            <a:gd name="csY13" fmla="*/ 1381125 h 1381125"/>
                            <a:gd name="csX14" fmla="*/ 0 w 2752725"/>
                            <a:gd name="csY14" fmla="*/ 1257169 h 1381125"/>
                            <a:gd name="csX15" fmla="*/ 0 w 2752725"/>
                            <a:gd name="csY15" fmla="*/ 713227 h 1381125"/>
                            <a:gd name="csX16" fmla="*/ 0 w 2752725"/>
                            <a:gd name="csY16" fmla="*/ 123956 h 13811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</a:cxnLst>
                          <a:rect l="l" t="t" r="r" b="b"/>
                          <a:pathLst>
                            <a:path w="2752725" h="1381125" fill="none" extrusionOk="0">
                              <a:moveTo>
                                <a:pt x="0" y="123956"/>
                              </a:moveTo>
                              <a:cubicBezTo>
                                <a:pt x="1804" y="62991"/>
                                <a:pt x="61641" y="4556"/>
                                <a:pt x="123956" y="0"/>
                              </a:cubicBezTo>
                              <a:cubicBezTo>
                                <a:pt x="293478" y="3569"/>
                                <a:pt x="569274" y="-16666"/>
                                <a:pt x="700063" y="0"/>
                              </a:cubicBezTo>
                              <a:cubicBezTo>
                                <a:pt x="830852" y="16666"/>
                                <a:pt x="1167351" y="-19513"/>
                                <a:pt x="1326266" y="0"/>
                              </a:cubicBezTo>
                              <a:cubicBezTo>
                                <a:pt x="1485181" y="19513"/>
                                <a:pt x="1730920" y="7225"/>
                                <a:pt x="1927421" y="0"/>
                              </a:cubicBezTo>
                              <a:cubicBezTo>
                                <a:pt x="2123923" y="-7225"/>
                                <a:pt x="2475213" y="24606"/>
                                <a:pt x="2628769" y="0"/>
                              </a:cubicBezTo>
                              <a:cubicBezTo>
                                <a:pt x="2695933" y="-12844"/>
                                <a:pt x="2749129" y="68275"/>
                                <a:pt x="2752725" y="123956"/>
                              </a:cubicBezTo>
                              <a:cubicBezTo>
                                <a:pt x="2729531" y="273894"/>
                                <a:pt x="2754882" y="570027"/>
                                <a:pt x="2752725" y="690563"/>
                              </a:cubicBezTo>
                              <a:cubicBezTo>
                                <a:pt x="2750568" y="811099"/>
                                <a:pt x="2771941" y="1016625"/>
                                <a:pt x="2752725" y="1257169"/>
                              </a:cubicBezTo>
                              <a:cubicBezTo>
                                <a:pt x="2761678" y="1316048"/>
                                <a:pt x="2691872" y="1379560"/>
                                <a:pt x="2628769" y="1381125"/>
                              </a:cubicBezTo>
                              <a:cubicBezTo>
                                <a:pt x="2468076" y="1362093"/>
                                <a:pt x="2335613" y="1401926"/>
                                <a:pt x="2077710" y="1381125"/>
                              </a:cubicBezTo>
                              <a:cubicBezTo>
                                <a:pt x="1819807" y="1360324"/>
                                <a:pt x="1739873" y="1358267"/>
                                <a:pt x="1526651" y="1381125"/>
                              </a:cubicBezTo>
                              <a:cubicBezTo>
                                <a:pt x="1313429" y="1403983"/>
                                <a:pt x="1138685" y="1376513"/>
                                <a:pt x="975592" y="1381125"/>
                              </a:cubicBezTo>
                              <a:cubicBezTo>
                                <a:pt x="812499" y="1385737"/>
                                <a:pt x="510972" y="1406301"/>
                                <a:pt x="123956" y="1381125"/>
                              </a:cubicBezTo>
                              <a:cubicBezTo>
                                <a:pt x="53910" y="1374882"/>
                                <a:pt x="-11973" y="1332739"/>
                                <a:pt x="0" y="1257169"/>
                              </a:cubicBezTo>
                              <a:cubicBezTo>
                                <a:pt x="8639" y="1079618"/>
                                <a:pt x="8909" y="885173"/>
                                <a:pt x="0" y="713227"/>
                              </a:cubicBezTo>
                              <a:cubicBezTo>
                                <a:pt x="-8909" y="541281"/>
                                <a:pt x="-10863" y="281456"/>
                                <a:pt x="0" y="123956"/>
                              </a:cubicBezTo>
                              <a:close/>
                            </a:path>
                            <a:path w="2752725" h="1381125" stroke="0" extrusionOk="0">
                              <a:moveTo>
                                <a:pt x="0" y="123956"/>
                              </a:moveTo>
                              <a:cubicBezTo>
                                <a:pt x="-10212" y="56306"/>
                                <a:pt x="64752" y="150"/>
                                <a:pt x="123956" y="0"/>
                              </a:cubicBezTo>
                              <a:cubicBezTo>
                                <a:pt x="290432" y="-21478"/>
                                <a:pt x="511731" y="-7618"/>
                                <a:pt x="675015" y="0"/>
                              </a:cubicBezTo>
                              <a:cubicBezTo>
                                <a:pt x="838299" y="7618"/>
                                <a:pt x="1077686" y="-8494"/>
                                <a:pt x="1226074" y="0"/>
                              </a:cubicBezTo>
                              <a:cubicBezTo>
                                <a:pt x="1374462" y="8494"/>
                                <a:pt x="1745044" y="28054"/>
                                <a:pt x="1877325" y="0"/>
                              </a:cubicBezTo>
                              <a:cubicBezTo>
                                <a:pt x="2009606" y="-28054"/>
                                <a:pt x="2383348" y="-28914"/>
                                <a:pt x="2628769" y="0"/>
                              </a:cubicBezTo>
                              <a:cubicBezTo>
                                <a:pt x="2696286" y="7094"/>
                                <a:pt x="2754871" y="65789"/>
                                <a:pt x="2752725" y="123956"/>
                              </a:cubicBezTo>
                              <a:cubicBezTo>
                                <a:pt x="2744159" y="400416"/>
                                <a:pt x="2746155" y="500531"/>
                                <a:pt x="2752725" y="690563"/>
                              </a:cubicBezTo>
                              <a:cubicBezTo>
                                <a:pt x="2759295" y="880595"/>
                                <a:pt x="2746333" y="1046564"/>
                                <a:pt x="2752725" y="1257169"/>
                              </a:cubicBezTo>
                              <a:cubicBezTo>
                                <a:pt x="2755836" y="1328863"/>
                                <a:pt x="2690736" y="1381575"/>
                                <a:pt x="2628769" y="1381125"/>
                              </a:cubicBezTo>
                              <a:cubicBezTo>
                                <a:pt x="2421425" y="1380923"/>
                                <a:pt x="2203373" y="1395379"/>
                                <a:pt x="2002566" y="1381125"/>
                              </a:cubicBezTo>
                              <a:cubicBezTo>
                                <a:pt x="1801759" y="1366871"/>
                                <a:pt x="1643885" y="1368127"/>
                                <a:pt x="1426459" y="1381125"/>
                              </a:cubicBezTo>
                              <a:cubicBezTo>
                                <a:pt x="1209033" y="1394123"/>
                                <a:pt x="930565" y="1367462"/>
                                <a:pt x="750159" y="1381125"/>
                              </a:cubicBezTo>
                              <a:cubicBezTo>
                                <a:pt x="569753" y="1394788"/>
                                <a:pt x="283642" y="1402371"/>
                                <a:pt x="123956" y="1381125"/>
                              </a:cubicBezTo>
                              <a:cubicBezTo>
                                <a:pt x="56364" y="1376624"/>
                                <a:pt x="7208" y="1331427"/>
                                <a:pt x="0" y="1257169"/>
                              </a:cubicBezTo>
                              <a:cubicBezTo>
                                <a:pt x="6714" y="1126940"/>
                                <a:pt x="9995" y="845138"/>
                                <a:pt x="0" y="679230"/>
                              </a:cubicBezTo>
                              <a:cubicBezTo>
                                <a:pt x="-9995" y="513322"/>
                                <a:pt x="-17105" y="354033"/>
                                <a:pt x="0" y="1239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189759870">
                                <a:prstGeom prst="roundRect">
                                  <a:avLst>
                                    <a:gd name="adj" fmla="val 8975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E7E9D" id="Rectangle : coins arrondis 147" o:spid="_x0000_s1026" style="position:absolute;margin-left:-5.65pt;margin-top:16.45pt;width:216.75pt;height:108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8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" fillcolor="white [3212]" strokecolor="#050e19 [484]" strokeweight="1pt">
                <v:stroke joinstyle="miter"/>
              </v:roundrect>
            </w:pict>
          </mc:Fallback>
        </mc:AlternateContent>
      </w:r>
    </w:p>
    <w:p w14:paraId="559DC943" w14:textId="0BBDC7B5" w:rsidR="008C4EDD" w:rsidRPr="008C4EDD" w:rsidRDefault="0075385C" w:rsidP="008C4EDD">
      <w:r>
        <w:rPr>
          <w:noProof/>
        </w:rPr>
        <w:drawing>
          <wp:anchor distT="0" distB="0" distL="114300" distR="114300" simplePos="0" relativeHeight="251811840" behindDoc="0" locked="0" layoutInCell="1" allowOverlap="1" wp14:anchorId="0ACDBDCD" wp14:editId="297A7B8A">
            <wp:simplePos x="0" y="0"/>
            <wp:positionH relativeFrom="column">
              <wp:posOffset>785495</wp:posOffset>
            </wp:positionH>
            <wp:positionV relativeFrom="paragraph">
              <wp:posOffset>12065</wp:posOffset>
            </wp:positionV>
            <wp:extent cx="1142650" cy="1229385"/>
            <wp:effectExtent l="0" t="0" r="635" b="8890"/>
            <wp:wrapNone/>
            <wp:docPr id="1836467944" name="Image 158" descr="repérage sur une sphère (fichier geogebra dans descrip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epérage sur une sphère (fichier geogebra dans description)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9" t="5585" r="43771" b="-1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650" cy="12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8768" behindDoc="0" locked="0" layoutInCell="1" allowOverlap="1" wp14:anchorId="319480E3" wp14:editId="3AB05F1B">
            <wp:simplePos x="0" y="0"/>
            <wp:positionH relativeFrom="column">
              <wp:posOffset>4676775</wp:posOffset>
            </wp:positionH>
            <wp:positionV relativeFrom="paragraph">
              <wp:posOffset>188623</wp:posOffset>
            </wp:positionV>
            <wp:extent cx="437701" cy="456731"/>
            <wp:effectExtent l="0" t="0" r="635" b="635"/>
            <wp:wrapNone/>
            <wp:docPr id="921571305" name="Image 150" descr="60 600+ Chrono Digital Stock Illustrations, graphiques vectoriels libre de  droits et Clip Art - iStock | Timer, Chronome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0 600+ Chrono Digital Stock Illustrations, graphiques vectoriels libre de  droits et Clip Art - iStock | Timer, Chronometr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33" t="63826" r="30196" b="1138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37701" cy="456731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40BC">
        <w:rPr>
          <w:noProof/>
        </w:rPr>
        <w:drawing>
          <wp:anchor distT="0" distB="0" distL="114300" distR="114300" simplePos="0" relativeHeight="251796480" behindDoc="0" locked="0" layoutInCell="1" allowOverlap="1" wp14:anchorId="02F47DE5" wp14:editId="151DB771">
            <wp:simplePos x="0" y="0"/>
            <wp:positionH relativeFrom="column">
              <wp:posOffset>2951480</wp:posOffset>
            </wp:positionH>
            <wp:positionV relativeFrom="paragraph">
              <wp:posOffset>67310</wp:posOffset>
            </wp:positionV>
            <wp:extent cx="1095375" cy="1143000"/>
            <wp:effectExtent l="0" t="0" r="9525" b="0"/>
            <wp:wrapNone/>
            <wp:docPr id="1693286259" name="Image 150" descr="60 600+ Chrono Digital Stock Illustrations, graphiques vectoriels libre de  droits et Clip Art - iStock | Timer, Chronome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0 600+ Chrono Digital Stock Illustrations, graphiques vectoriels libre de  droits et Clip Art - iStock | Timer, Chronometr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33" t="63826" r="30196" b="11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4300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8CCF7D" w14:textId="0AA32AF9" w:rsidR="008C4EDD" w:rsidRPr="008C4EDD" w:rsidRDefault="0075385C" w:rsidP="008C4EDD">
      <w:r>
        <w:rPr>
          <w:noProof/>
        </w:rPr>
        <w:drawing>
          <wp:anchor distT="0" distB="0" distL="114300" distR="114300" simplePos="0" relativeHeight="251816960" behindDoc="0" locked="0" layoutInCell="1" allowOverlap="1" wp14:anchorId="3BABF704" wp14:editId="1F8822C5">
            <wp:simplePos x="0" y="0"/>
            <wp:positionH relativeFrom="column">
              <wp:posOffset>990515</wp:posOffset>
            </wp:positionH>
            <wp:positionV relativeFrom="paragraph">
              <wp:posOffset>11430</wp:posOffset>
            </wp:positionV>
            <wp:extent cx="655863" cy="831850"/>
            <wp:effectExtent l="0" t="0" r="0" b="6350"/>
            <wp:wrapNone/>
            <wp:docPr id="1917955064" name="Image 159" descr="8,013 Cellular Phone Drawing Stock Vectors and Vector Art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8,013 Cellular Phone Drawing Stock Vectors and Vector Art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00" t="18212" r="26000" b="22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63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EA8C28" w14:textId="75B8B16A" w:rsidR="008C4EDD" w:rsidRPr="008C4EDD" w:rsidRDefault="0075385C" w:rsidP="008C4EDD">
      <w:r>
        <w:rPr>
          <w:noProof/>
        </w:rPr>
        <w:drawing>
          <wp:anchor distT="0" distB="0" distL="114300" distR="114300" simplePos="0" relativeHeight="251810816" behindDoc="0" locked="0" layoutInCell="1" allowOverlap="1" wp14:anchorId="734C00EE" wp14:editId="0EAA69FA">
            <wp:simplePos x="0" y="0"/>
            <wp:positionH relativeFrom="column">
              <wp:posOffset>4690745</wp:posOffset>
            </wp:positionH>
            <wp:positionV relativeFrom="paragraph">
              <wp:posOffset>193675</wp:posOffset>
            </wp:positionV>
            <wp:extent cx="437701" cy="456731"/>
            <wp:effectExtent l="0" t="0" r="635" b="635"/>
            <wp:wrapNone/>
            <wp:docPr id="829254743" name="Image 150" descr="60 600+ Chrono Digital Stock Illustrations, graphiques vectoriels libre de  droits et Clip Art - iStock | Timer, Chronome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0 600+ Chrono Digital Stock Illustrations, graphiques vectoriels libre de  droits et Clip Art - iStock | Timer, Chronometr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33" t="63826" r="30196" b="11388"/>
                    <a:stretch>
                      <a:fillRect/>
                    </a:stretch>
                  </pic:blipFill>
                  <pic:spPr bwMode="auto">
                    <a:xfrm rot="10800000" flipH="1">
                      <a:off x="0" y="0"/>
                      <a:ext cx="437701" cy="456731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BA7FD" w14:textId="1D7B8ACD" w:rsidR="008C4EDD" w:rsidRPr="008C4EDD" w:rsidRDefault="008C4EDD" w:rsidP="008C4EDD"/>
    <w:p w14:paraId="6CB0BC19" w14:textId="26376E0F" w:rsidR="008C4EDD" w:rsidRPr="008C4EDD" w:rsidRDefault="001340BC" w:rsidP="008C4EDD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85122AD" wp14:editId="490A2FB4">
                <wp:simplePos x="0" y="0"/>
                <wp:positionH relativeFrom="margin">
                  <wp:posOffset>5673725</wp:posOffset>
                </wp:positionH>
                <wp:positionV relativeFrom="paragraph">
                  <wp:posOffset>215265</wp:posOffset>
                </wp:positionV>
                <wp:extent cx="95250" cy="1457325"/>
                <wp:effectExtent l="19050" t="19050" r="38100" b="47625"/>
                <wp:wrapNone/>
                <wp:docPr id="1449153419" name="Rectangle : coins arrondis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457325"/>
                        </a:xfrm>
                        <a:custGeom>
                          <a:avLst/>
                          <a:gdLst>
                            <a:gd name="csX0" fmla="*/ 0 w 95250"/>
                            <a:gd name="csY0" fmla="*/ 8549 h 1457325"/>
                            <a:gd name="csX1" fmla="*/ 8549 w 95250"/>
                            <a:gd name="csY1" fmla="*/ 0 h 1457325"/>
                            <a:gd name="csX2" fmla="*/ 86701 w 95250"/>
                            <a:gd name="csY2" fmla="*/ 0 h 1457325"/>
                            <a:gd name="csX3" fmla="*/ 95250 w 95250"/>
                            <a:gd name="csY3" fmla="*/ 8549 h 1457325"/>
                            <a:gd name="csX4" fmla="*/ 95250 w 95250"/>
                            <a:gd name="csY4" fmla="*/ 503027 h 1457325"/>
                            <a:gd name="csX5" fmla="*/ 95250 w 95250"/>
                            <a:gd name="csY5" fmla="*/ 954298 h 1457325"/>
                            <a:gd name="csX6" fmla="*/ 95250 w 95250"/>
                            <a:gd name="csY6" fmla="*/ 1448776 h 1457325"/>
                            <a:gd name="csX7" fmla="*/ 86701 w 95250"/>
                            <a:gd name="csY7" fmla="*/ 1457325 h 1457325"/>
                            <a:gd name="csX8" fmla="*/ 8549 w 95250"/>
                            <a:gd name="csY8" fmla="*/ 1457325 h 1457325"/>
                            <a:gd name="csX9" fmla="*/ 0 w 95250"/>
                            <a:gd name="csY9" fmla="*/ 1448776 h 1457325"/>
                            <a:gd name="csX10" fmla="*/ 0 w 95250"/>
                            <a:gd name="csY10" fmla="*/ 983103 h 1457325"/>
                            <a:gd name="csX11" fmla="*/ 0 w 95250"/>
                            <a:gd name="csY11" fmla="*/ 488625 h 1457325"/>
                            <a:gd name="csX12" fmla="*/ 0 w 95250"/>
                            <a:gd name="csY12" fmla="*/ 8549 h 14573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95250" h="1457325" fill="none" extrusionOk="0">
                              <a:moveTo>
                                <a:pt x="0" y="8549"/>
                              </a:moveTo>
                              <a:cubicBezTo>
                                <a:pt x="116" y="3226"/>
                                <a:pt x="4731" y="726"/>
                                <a:pt x="8549" y="0"/>
                              </a:cubicBezTo>
                              <a:cubicBezTo>
                                <a:pt x="36012" y="-490"/>
                                <a:pt x="66686" y="2172"/>
                                <a:pt x="86701" y="0"/>
                              </a:cubicBezTo>
                              <a:cubicBezTo>
                                <a:pt x="91549" y="-586"/>
                                <a:pt x="95278" y="4411"/>
                                <a:pt x="95250" y="8549"/>
                              </a:cubicBezTo>
                              <a:cubicBezTo>
                                <a:pt x="96778" y="224358"/>
                                <a:pt x="101221" y="348505"/>
                                <a:pt x="95250" y="503027"/>
                              </a:cubicBezTo>
                              <a:cubicBezTo>
                                <a:pt x="89279" y="657549"/>
                                <a:pt x="105521" y="844248"/>
                                <a:pt x="95250" y="954298"/>
                              </a:cubicBezTo>
                              <a:cubicBezTo>
                                <a:pt x="84979" y="1064348"/>
                                <a:pt x="76152" y="1224559"/>
                                <a:pt x="95250" y="1448776"/>
                              </a:cubicBezTo>
                              <a:cubicBezTo>
                                <a:pt x="95518" y="1452622"/>
                                <a:pt x="91338" y="1457419"/>
                                <a:pt x="86701" y="1457325"/>
                              </a:cubicBezTo>
                              <a:cubicBezTo>
                                <a:pt x="61342" y="1454983"/>
                                <a:pt x="24571" y="1453831"/>
                                <a:pt x="8549" y="1457325"/>
                              </a:cubicBezTo>
                              <a:cubicBezTo>
                                <a:pt x="2891" y="1457655"/>
                                <a:pt x="172" y="1454097"/>
                                <a:pt x="0" y="1448776"/>
                              </a:cubicBezTo>
                              <a:cubicBezTo>
                                <a:pt x="16453" y="1237704"/>
                                <a:pt x="18193" y="1106085"/>
                                <a:pt x="0" y="983103"/>
                              </a:cubicBezTo>
                              <a:cubicBezTo>
                                <a:pt x="-18193" y="860121"/>
                                <a:pt x="-8271" y="606042"/>
                                <a:pt x="0" y="488625"/>
                              </a:cubicBezTo>
                              <a:cubicBezTo>
                                <a:pt x="8271" y="371208"/>
                                <a:pt x="-6013" y="112164"/>
                                <a:pt x="0" y="8549"/>
                              </a:cubicBezTo>
                              <a:close/>
                            </a:path>
                            <a:path w="95250" h="1457325" stroke="0" extrusionOk="0">
                              <a:moveTo>
                                <a:pt x="0" y="8549"/>
                              </a:moveTo>
                              <a:cubicBezTo>
                                <a:pt x="-173" y="3842"/>
                                <a:pt x="4067" y="4"/>
                                <a:pt x="8549" y="0"/>
                              </a:cubicBezTo>
                              <a:cubicBezTo>
                                <a:pt x="40356" y="-1066"/>
                                <a:pt x="51168" y="-1218"/>
                                <a:pt x="86701" y="0"/>
                              </a:cubicBezTo>
                              <a:cubicBezTo>
                                <a:pt x="91294" y="-345"/>
                                <a:pt x="96221" y="3944"/>
                                <a:pt x="95250" y="8549"/>
                              </a:cubicBezTo>
                              <a:cubicBezTo>
                                <a:pt x="101371" y="133077"/>
                                <a:pt x="87952" y="288607"/>
                                <a:pt x="95250" y="445418"/>
                              </a:cubicBezTo>
                              <a:cubicBezTo>
                                <a:pt x="102548" y="602229"/>
                                <a:pt x="106235" y="765658"/>
                                <a:pt x="95250" y="882287"/>
                              </a:cubicBezTo>
                              <a:cubicBezTo>
                                <a:pt x="84265" y="998916"/>
                                <a:pt x="113098" y="1271577"/>
                                <a:pt x="95250" y="1448776"/>
                              </a:cubicBezTo>
                              <a:cubicBezTo>
                                <a:pt x="96374" y="1453753"/>
                                <a:pt x="91009" y="1458138"/>
                                <a:pt x="86701" y="1457325"/>
                              </a:cubicBezTo>
                              <a:cubicBezTo>
                                <a:pt x="53626" y="1460955"/>
                                <a:pt x="37298" y="1459939"/>
                                <a:pt x="8549" y="1457325"/>
                              </a:cubicBezTo>
                              <a:cubicBezTo>
                                <a:pt x="3486" y="1457389"/>
                                <a:pt x="-869" y="1453401"/>
                                <a:pt x="0" y="1448776"/>
                              </a:cubicBezTo>
                              <a:cubicBezTo>
                                <a:pt x="6666" y="1266804"/>
                                <a:pt x="4380" y="1078053"/>
                                <a:pt x="0" y="983103"/>
                              </a:cubicBezTo>
                              <a:cubicBezTo>
                                <a:pt x="-4380" y="888153"/>
                                <a:pt x="1804" y="601691"/>
                                <a:pt x="0" y="474222"/>
                              </a:cubicBezTo>
                              <a:cubicBezTo>
                                <a:pt x="-1804" y="346753"/>
                                <a:pt x="-13144" y="108270"/>
                                <a:pt x="0" y="854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189759870">
                                <a:prstGeom prst="roundRect">
                                  <a:avLst>
                                    <a:gd name="adj" fmla="val 8975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344895" id="Rectangle : coins arrondis 147" o:spid="_x0000_s1026" style="position:absolute;margin-left:446.75pt;margin-top:16.95pt;width:7.5pt;height:114.7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8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" fillcolor="#7f7f7f [1612]" strokecolor="#050e19 [484]" strokeweight="1pt">
                <v:stroke joinstyle="miter"/>
                <w10:wrap anchorx="margin"/>
              </v:roundrect>
            </w:pict>
          </mc:Fallback>
        </mc:AlternateContent>
      </w:r>
    </w:p>
    <w:p w14:paraId="7D69872A" w14:textId="532C0F42" w:rsidR="008C4EDD" w:rsidRPr="008C4EDD" w:rsidRDefault="001340BC" w:rsidP="008C4EDD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52389FF" wp14:editId="1BA674F0">
                <wp:simplePos x="0" y="0"/>
                <wp:positionH relativeFrom="column">
                  <wp:posOffset>2814320</wp:posOffset>
                </wp:positionH>
                <wp:positionV relativeFrom="paragraph">
                  <wp:posOffset>140335</wp:posOffset>
                </wp:positionV>
                <wp:extent cx="2752725" cy="1381125"/>
                <wp:effectExtent l="19050" t="19050" r="47625" b="47625"/>
                <wp:wrapNone/>
                <wp:docPr id="1466504270" name="Rectangle : coins arrondis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381125"/>
                        </a:xfrm>
                        <a:custGeom>
                          <a:avLst/>
                          <a:gdLst>
                            <a:gd name="csX0" fmla="*/ 0 w 2752725"/>
                            <a:gd name="csY0" fmla="*/ 123956 h 1381125"/>
                            <a:gd name="csX1" fmla="*/ 123956 w 2752725"/>
                            <a:gd name="csY1" fmla="*/ 0 h 1381125"/>
                            <a:gd name="csX2" fmla="*/ 700063 w 2752725"/>
                            <a:gd name="csY2" fmla="*/ 0 h 1381125"/>
                            <a:gd name="csX3" fmla="*/ 1326266 w 2752725"/>
                            <a:gd name="csY3" fmla="*/ 0 h 1381125"/>
                            <a:gd name="csX4" fmla="*/ 1927421 w 2752725"/>
                            <a:gd name="csY4" fmla="*/ 0 h 1381125"/>
                            <a:gd name="csX5" fmla="*/ 2628769 w 2752725"/>
                            <a:gd name="csY5" fmla="*/ 0 h 1381125"/>
                            <a:gd name="csX6" fmla="*/ 2752725 w 2752725"/>
                            <a:gd name="csY6" fmla="*/ 123956 h 1381125"/>
                            <a:gd name="csX7" fmla="*/ 2752725 w 2752725"/>
                            <a:gd name="csY7" fmla="*/ 690563 h 1381125"/>
                            <a:gd name="csX8" fmla="*/ 2752725 w 2752725"/>
                            <a:gd name="csY8" fmla="*/ 1257169 h 1381125"/>
                            <a:gd name="csX9" fmla="*/ 2628769 w 2752725"/>
                            <a:gd name="csY9" fmla="*/ 1381125 h 1381125"/>
                            <a:gd name="csX10" fmla="*/ 2077710 w 2752725"/>
                            <a:gd name="csY10" fmla="*/ 1381125 h 1381125"/>
                            <a:gd name="csX11" fmla="*/ 1526651 w 2752725"/>
                            <a:gd name="csY11" fmla="*/ 1381125 h 1381125"/>
                            <a:gd name="csX12" fmla="*/ 975592 w 2752725"/>
                            <a:gd name="csY12" fmla="*/ 1381125 h 1381125"/>
                            <a:gd name="csX13" fmla="*/ 123956 w 2752725"/>
                            <a:gd name="csY13" fmla="*/ 1381125 h 1381125"/>
                            <a:gd name="csX14" fmla="*/ 0 w 2752725"/>
                            <a:gd name="csY14" fmla="*/ 1257169 h 1381125"/>
                            <a:gd name="csX15" fmla="*/ 0 w 2752725"/>
                            <a:gd name="csY15" fmla="*/ 713227 h 1381125"/>
                            <a:gd name="csX16" fmla="*/ 0 w 2752725"/>
                            <a:gd name="csY16" fmla="*/ 123956 h 13811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</a:cxnLst>
                          <a:rect l="l" t="t" r="r" b="b"/>
                          <a:pathLst>
                            <a:path w="2752725" h="1381125" fill="none" extrusionOk="0">
                              <a:moveTo>
                                <a:pt x="0" y="123956"/>
                              </a:moveTo>
                              <a:cubicBezTo>
                                <a:pt x="1804" y="62991"/>
                                <a:pt x="61641" y="4556"/>
                                <a:pt x="123956" y="0"/>
                              </a:cubicBezTo>
                              <a:cubicBezTo>
                                <a:pt x="293478" y="3569"/>
                                <a:pt x="569274" y="-16666"/>
                                <a:pt x="700063" y="0"/>
                              </a:cubicBezTo>
                              <a:cubicBezTo>
                                <a:pt x="830852" y="16666"/>
                                <a:pt x="1167351" y="-19513"/>
                                <a:pt x="1326266" y="0"/>
                              </a:cubicBezTo>
                              <a:cubicBezTo>
                                <a:pt x="1485181" y="19513"/>
                                <a:pt x="1730920" y="7225"/>
                                <a:pt x="1927421" y="0"/>
                              </a:cubicBezTo>
                              <a:cubicBezTo>
                                <a:pt x="2123923" y="-7225"/>
                                <a:pt x="2475213" y="24606"/>
                                <a:pt x="2628769" y="0"/>
                              </a:cubicBezTo>
                              <a:cubicBezTo>
                                <a:pt x="2695933" y="-12844"/>
                                <a:pt x="2749129" y="68275"/>
                                <a:pt x="2752725" y="123956"/>
                              </a:cubicBezTo>
                              <a:cubicBezTo>
                                <a:pt x="2729531" y="273894"/>
                                <a:pt x="2754882" y="570027"/>
                                <a:pt x="2752725" y="690563"/>
                              </a:cubicBezTo>
                              <a:cubicBezTo>
                                <a:pt x="2750568" y="811099"/>
                                <a:pt x="2771941" y="1016625"/>
                                <a:pt x="2752725" y="1257169"/>
                              </a:cubicBezTo>
                              <a:cubicBezTo>
                                <a:pt x="2761678" y="1316048"/>
                                <a:pt x="2691872" y="1379560"/>
                                <a:pt x="2628769" y="1381125"/>
                              </a:cubicBezTo>
                              <a:cubicBezTo>
                                <a:pt x="2468076" y="1362093"/>
                                <a:pt x="2335613" y="1401926"/>
                                <a:pt x="2077710" y="1381125"/>
                              </a:cubicBezTo>
                              <a:cubicBezTo>
                                <a:pt x="1819807" y="1360324"/>
                                <a:pt x="1739873" y="1358267"/>
                                <a:pt x="1526651" y="1381125"/>
                              </a:cubicBezTo>
                              <a:cubicBezTo>
                                <a:pt x="1313429" y="1403983"/>
                                <a:pt x="1138685" y="1376513"/>
                                <a:pt x="975592" y="1381125"/>
                              </a:cubicBezTo>
                              <a:cubicBezTo>
                                <a:pt x="812499" y="1385737"/>
                                <a:pt x="510972" y="1406301"/>
                                <a:pt x="123956" y="1381125"/>
                              </a:cubicBezTo>
                              <a:cubicBezTo>
                                <a:pt x="53910" y="1374882"/>
                                <a:pt x="-11973" y="1332739"/>
                                <a:pt x="0" y="1257169"/>
                              </a:cubicBezTo>
                              <a:cubicBezTo>
                                <a:pt x="8639" y="1079618"/>
                                <a:pt x="8909" y="885173"/>
                                <a:pt x="0" y="713227"/>
                              </a:cubicBezTo>
                              <a:cubicBezTo>
                                <a:pt x="-8909" y="541281"/>
                                <a:pt x="-10863" y="281456"/>
                                <a:pt x="0" y="123956"/>
                              </a:cubicBezTo>
                              <a:close/>
                            </a:path>
                            <a:path w="2752725" h="1381125" stroke="0" extrusionOk="0">
                              <a:moveTo>
                                <a:pt x="0" y="123956"/>
                              </a:moveTo>
                              <a:cubicBezTo>
                                <a:pt x="-10212" y="56306"/>
                                <a:pt x="64752" y="150"/>
                                <a:pt x="123956" y="0"/>
                              </a:cubicBezTo>
                              <a:cubicBezTo>
                                <a:pt x="290432" y="-21478"/>
                                <a:pt x="511731" y="-7618"/>
                                <a:pt x="675015" y="0"/>
                              </a:cubicBezTo>
                              <a:cubicBezTo>
                                <a:pt x="838299" y="7618"/>
                                <a:pt x="1077686" y="-8494"/>
                                <a:pt x="1226074" y="0"/>
                              </a:cubicBezTo>
                              <a:cubicBezTo>
                                <a:pt x="1374462" y="8494"/>
                                <a:pt x="1745044" y="28054"/>
                                <a:pt x="1877325" y="0"/>
                              </a:cubicBezTo>
                              <a:cubicBezTo>
                                <a:pt x="2009606" y="-28054"/>
                                <a:pt x="2383348" y="-28914"/>
                                <a:pt x="2628769" y="0"/>
                              </a:cubicBezTo>
                              <a:cubicBezTo>
                                <a:pt x="2696286" y="7094"/>
                                <a:pt x="2754871" y="65789"/>
                                <a:pt x="2752725" y="123956"/>
                              </a:cubicBezTo>
                              <a:cubicBezTo>
                                <a:pt x="2744159" y="400416"/>
                                <a:pt x="2746155" y="500531"/>
                                <a:pt x="2752725" y="690563"/>
                              </a:cubicBezTo>
                              <a:cubicBezTo>
                                <a:pt x="2759295" y="880595"/>
                                <a:pt x="2746333" y="1046564"/>
                                <a:pt x="2752725" y="1257169"/>
                              </a:cubicBezTo>
                              <a:cubicBezTo>
                                <a:pt x="2755836" y="1328863"/>
                                <a:pt x="2690736" y="1381575"/>
                                <a:pt x="2628769" y="1381125"/>
                              </a:cubicBezTo>
                              <a:cubicBezTo>
                                <a:pt x="2421425" y="1380923"/>
                                <a:pt x="2203373" y="1395379"/>
                                <a:pt x="2002566" y="1381125"/>
                              </a:cubicBezTo>
                              <a:cubicBezTo>
                                <a:pt x="1801759" y="1366871"/>
                                <a:pt x="1643885" y="1368127"/>
                                <a:pt x="1426459" y="1381125"/>
                              </a:cubicBezTo>
                              <a:cubicBezTo>
                                <a:pt x="1209033" y="1394123"/>
                                <a:pt x="930565" y="1367462"/>
                                <a:pt x="750159" y="1381125"/>
                              </a:cubicBezTo>
                              <a:cubicBezTo>
                                <a:pt x="569753" y="1394788"/>
                                <a:pt x="283642" y="1402371"/>
                                <a:pt x="123956" y="1381125"/>
                              </a:cubicBezTo>
                              <a:cubicBezTo>
                                <a:pt x="56364" y="1376624"/>
                                <a:pt x="7208" y="1331427"/>
                                <a:pt x="0" y="1257169"/>
                              </a:cubicBezTo>
                              <a:cubicBezTo>
                                <a:pt x="6714" y="1126940"/>
                                <a:pt x="9995" y="845138"/>
                                <a:pt x="0" y="679230"/>
                              </a:cubicBezTo>
                              <a:cubicBezTo>
                                <a:pt x="-9995" y="513322"/>
                                <a:pt x="-17105" y="354033"/>
                                <a:pt x="0" y="1239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189759870">
                                <a:prstGeom prst="roundRect">
                                  <a:avLst>
                                    <a:gd name="adj" fmla="val 8975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A9C3EB" id="Rectangle : coins arrondis 147" o:spid="_x0000_s1026" style="position:absolute;margin-left:221.6pt;margin-top:11.05pt;width:216.75pt;height:108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8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" fillcolor="white [3212]" strokecolor="#050e19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C5C2D91" wp14:editId="3A6A50B1">
                <wp:simplePos x="0" y="0"/>
                <wp:positionH relativeFrom="column">
                  <wp:posOffset>-71755</wp:posOffset>
                </wp:positionH>
                <wp:positionV relativeFrom="paragraph">
                  <wp:posOffset>130810</wp:posOffset>
                </wp:positionV>
                <wp:extent cx="2752725" cy="1381125"/>
                <wp:effectExtent l="19050" t="19050" r="47625" b="47625"/>
                <wp:wrapNone/>
                <wp:docPr id="1299557893" name="Rectangle : coins arrondis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381125"/>
                        </a:xfrm>
                        <a:custGeom>
                          <a:avLst/>
                          <a:gdLst>
                            <a:gd name="csX0" fmla="*/ 0 w 2752725"/>
                            <a:gd name="csY0" fmla="*/ 123956 h 1381125"/>
                            <a:gd name="csX1" fmla="*/ 123956 w 2752725"/>
                            <a:gd name="csY1" fmla="*/ 0 h 1381125"/>
                            <a:gd name="csX2" fmla="*/ 700063 w 2752725"/>
                            <a:gd name="csY2" fmla="*/ 0 h 1381125"/>
                            <a:gd name="csX3" fmla="*/ 1326266 w 2752725"/>
                            <a:gd name="csY3" fmla="*/ 0 h 1381125"/>
                            <a:gd name="csX4" fmla="*/ 1927421 w 2752725"/>
                            <a:gd name="csY4" fmla="*/ 0 h 1381125"/>
                            <a:gd name="csX5" fmla="*/ 2628769 w 2752725"/>
                            <a:gd name="csY5" fmla="*/ 0 h 1381125"/>
                            <a:gd name="csX6" fmla="*/ 2752725 w 2752725"/>
                            <a:gd name="csY6" fmla="*/ 123956 h 1381125"/>
                            <a:gd name="csX7" fmla="*/ 2752725 w 2752725"/>
                            <a:gd name="csY7" fmla="*/ 690563 h 1381125"/>
                            <a:gd name="csX8" fmla="*/ 2752725 w 2752725"/>
                            <a:gd name="csY8" fmla="*/ 1257169 h 1381125"/>
                            <a:gd name="csX9" fmla="*/ 2628769 w 2752725"/>
                            <a:gd name="csY9" fmla="*/ 1381125 h 1381125"/>
                            <a:gd name="csX10" fmla="*/ 2077710 w 2752725"/>
                            <a:gd name="csY10" fmla="*/ 1381125 h 1381125"/>
                            <a:gd name="csX11" fmla="*/ 1526651 w 2752725"/>
                            <a:gd name="csY11" fmla="*/ 1381125 h 1381125"/>
                            <a:gd name="csX12" fmla="*/ 975592 w 2752725"/>
                            <a:gd name="csY12" fmla="*/ 1381125 h 1381125"/>
                            <a:gd name="csX13" fmla="*/ 123956 w 2752725"/>
                            <a:gd name="csY13" fmla="*/ 1381125 h 1381125"/>
                            <a:gd name="csX14" fmla="*/ 0 w 2752725"/>
                            <a:gd name="csY14" fmla="*/ 1257169 h 1381125"/>
                            <a:gd name="csX15" fmla="*/ 0 w 2752725"/>
                            <a:gd name="csY15" fmla="*/ 713227 h 1381125"/>
                            <a:gd name="csX16" fmla="*/ 0 w 2752725"/>
                            <a:gd name="csY16" fmla="*/ 123956 h 13811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</a:cxnLst>
                          <a:rect l="l" t="t" r="r" b="b"/>
                          <a:pathLst>
                            <a:path w="2752725" h="1381125" fill="none" extrusionOk="0">
                              <a:moveTo>
                                <a:pt x="0" y="123956"/>
                              </a:moveTo>
                              <a:cubicBezTo>
                                <a:pt x="1804" y="62991"/>
                                <a:pt x="61641" y="4556"/>
                                <a:pt x="123956" y="0"/>
                              </a:cubicBezTo>
                              <a:cubicBezTo>
                                <a:pt x="293478" y="3569"/>
                                <a:pt x="569274" y="-16666"/>
                                <a:pt x="700063" y="0"/>
                              </a:cubicBezTo>
                              <a:cubicBezTo>
                                <a:pt x="830852" y="16666"/>
                                <a:pt x="1167351" y="-19513"/>
                                <a:pt x="1326266" y="0"/>
                              </a:cubicBezTo>
                              <a:cubicBezTo>
                                <a:pt x="1485181" y="19513"/>
                                <a:pt x="1730920" y="7225"/>
                                <a:pt x="1927421" y="0"/>
                              </a:cubicBezTo>
                              <a:cubicBezTo>
                                <a:pt x="2123923" y="-7225"/>
                                <a:pt x="2475213" y="24606"/>
                                <a:pt x="2628769" y="0"/>
                              </a:cubicBezTo>
                              <a:cubicBezTo>
                                <a:pt x="2695933" y="-12844"/>
                                <a:pt x="2749129" y="68275"/>
                                <a:pt x="2752725" y="123956"/>
                              </a:cubicBezTo>
                              <a:cubicBezTo>
                                <a:pt x="2729531" y="273894"/>
                                <a:pt x="2754882" y="570027"/>
                                <a:pt x="2752725" y="690563"/>
                              </a:cubicBezTo>
                              <a:cubicBezTo>
                                <a:pt x="2750568" y="811099"/>
                                <a:pt x="2771941" y="1016625"/>
                                <a:pt x="2752725" y="1257169"/>
                              </a:cubicBezTo>
                              <a:cubicBezTo>
                                <a:pt x="2761678" y="1316048"/>
                                <a:pt x="2691872" y="1379560"/>
                                <a:pt x="2628769" y="1381125"/>
                              </a:cubicBezTo>
                              <a:cubicBezTo>
                                <a:pt x="2468076" y="1362093"/>
                                <a:pt x="2335613" y="1401926"/>
                                <a:pt x="2077710" y="1381125"/>
                              </a:cubicBezTo>
                              <a:cubicBezTo>
                                <a:pt x="1819807" y="1360324"/>
                                <a:pt x="1739873" y="1358267"/>
                                <a:pt x="1526651" y="1381125"/>
                              </a:cubicBezTo>
                              <a:cubicBezTo>
                                <a:pt x="1313429" y="1403983"/>
                                <a:pt x="1138685" y="1376513"/>
                                <a:pt x="975592" y="1381125"/>
                              </a:cubicBezTo>
                              <a:cubicBezTo>
                                <a:pt x="812499" y="1385737"/>
                                <a:pt x="510972" y="1406301"/>
                                <a:pt x="123956" y="1381125"/>
                              </a:cubicBezTo>
                              <a:cubicBezTo>
                                <a:pt x="53910" y="1374882"/>
                                <a:pt x="-11973" y="1332739"/>
                                <a:pt x="0" y="1257169"/>
                              </a:cubicBezTo>
                              <a:cubicBezTo>
                                <a:pt x="8639" y="1079618"/>
                                <a:pt x="8909" y="885173"/>
                                <a:pt x="0" y="713227"/>
                              </a:cubicBezTo>
                              <a:cubicBezTo>
                                <a:pt x="-8909" y="541281"/>
                                <a:pt x="-10863" y="281456"/>
                                <a:pt x="0" y="123956"/>
                              </a:cubicBezTo>
                              <a:close/>
                            </a:path>
                            <a:path w="2752725" h="1381125" stroke="0" extrusionOk="0">
                              <a:moveTo>
                                <a:pt x="0" y="123956"/>
                              </a:moveTo>
                              <a:cubicBezTo>
                                <a:pt x="-10212" y="56306"/>
                                <a:pt x="64752" y="150"/>
                                <a:pt x="123956" y="0"/>
                              </a:cubicBezTo>
                              <a:cubicBezTo>
                                <a:pt x="290432" y="-21478"/>
                                <a:pt x="511731" y="-7618"/>
                                <a:pt x="675015" y="0"/>
                              </a:cubicBezTo>
                              <a:cubicBezTo>
                                <a:pt x="838299" y="7618"/>
                                <a:pt x="1077686" y="-8494"/>
                                <a:pt x="1226074" y="0"/>
                              </a:cubicBezTo>
                              <a:cubicBezTo>
                                <a:pt x="1374462" y="8494"/>
                                <a:pt x="1745044" y="28054"/>
                                <a:pt x="1877325" y="0"/>
                              </a:cubicBezTo>
                              <a:cubicBezTo>
                                <a:pt x="2009606" y="-28054"/>
                                <a:pt x="2383348" y="-28914"/>
                                <a:pt x="2628769" y="0"/>
                              </a:cubicBezTo>
                              <a:cubicBezTo>
                                <a:pt x="2696286" y="7094"/>
                                <a:pt x="2754871" y="65789"/>
                                <a:pt x="2752725" y="123956"/>
                              </a:cubicBezTo>
                              <a:cubicBezTo>
                                <a:pt x="2744159" y="400416"/>
                                <a:pt x="2746155" y="500531"/>
                                <a:pt x="2752725" y="690563"/>
                              </a:cubicBezTo>
                              <a:cubicBezTo>
                                <a:pt x="2759295" y="880595"/>
                                <a:pt x="2746333" y="1046564"/>
                                <a:pt x="2752725" y="1257169"/>
                              </a:cubicBezTo>
                              <a:cubicBezTo>
                                <a:pt x="2755836" y="1328863"/>
                                <a:pt x="2690736" y="1381575"/>
                                <a:pt x="2628769" y="1381125"/>
                              </a:cubicBezTo>
                              <a:cubicBezTo>
                                <a:pt x="2421425" y="1380923"/>
                                <a:pt x="2203373" y="1395379"/>
                                <a:pt x="2002566" y="1381125"/>
                              </a:cubicBezTo>
                              <a:cubicBezTo>
                                <a:pt x="1801759" y="1366871"/>
                                <a:pt x="1643885" y="1368127"/>
                                <a:pt x="1426459" y="1381125"/>
                              </a:cubicBezTo>
                              <a:cubicBezTo>
                                <a:pt x="1209033" y="1394123"/>
                                <a:pt x="930565" y="1367462"/>
                                <a:pt x="750159" y="1381125"/>
                              </a:cubicBezTo>
                              <a:cubicBezTo>
                                <a:pt x="569753" y="1394788"/>
                                <a:pt x="283642" y="1402371"/>
                                <a:pt x="123956" y="1381125"/>
                              </a:cubicBezTo>
                              <a:cubicBezTo>
                                <a:pt x="56364" y="1376624"/>
                                <a:pt x="7208" y="1331427"/>
                                <a:pt x="0" y="1257169"/>
                              </a:cubicBezTo>
                              <a:cubicBezTo>
                                <a:pt x="6714" y="1126940"/>
                                <a:pt x="9995" y="845138"/>
                                <a:pt x="0" y="679230"/>
                              </a:cubicBezTo>
                              <a:cubicBezTo>
                                <a:pt x="-9995" y="513322"/>
                                <a:pt x="-17105" y="354033"/>
                                <a:pt x="0" y="1239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189759870">
                                <a:prstGeom prst="roundRect">
                                  <a:avLst>
                                    <a:gd name="adj" fmla="val 8975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C073B5" id="Rectangle : coins arrondis 147" o:spid="_x0000_s1026" style="position:absolute;margin-left:-5.65pt;margin-top:10.3pt;width:216.75pt;height:108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8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" fillcolor="white [3212]" strokecolor="#050e19 [484]" strokeweight="1pt">
                <v:stroke joinstyle="miter"/>
              </v:roundrect>
            </w:pict>
          </mc:Fallback>
        </mc:AlternateContent>
      </w:r>
    </w:p>
    <w:p w14:paraId="67CB9E68" w14:textId="5C52378F" w:rsidR="008C4EDD" w:rsidRPr="008C4EDD" w:rsidRDefault="0075385C" w:rsidP="008C4EDD">
      <w:r>
        <w:rPr>
          <w:noProof/>
        </w:rPr>
        <w:drawing>
          <wp:anchor distT="0" distB="0" distL="114300" distR="114300" simplePos="0" relativeHeight="251806720" behindDoc="0" locked="0" layoutInCell="1" allowOverlap="1" wp14:anchorId="42A8716A" wp14:editId="53877543">
            <wp:simplePos x="0" y="0"/>
            <wp:positionH relativeFrom="column">
              <wp:posOffset>3415665</wp:posOffset>
            </wp:positionH>
            <wp:positionV relativeFrom="paragraph">
              <wp:posOffset>96401</wp:posOffset>
            </wp:positionV>
            <wp:extent cx="272256" cy="1008357"/>
            <wp:effectExtent l="0" t="0" r="0" b="1905"/>
            <wp:wrapNone/>
            <wp:docPr id="2127324494" name="Image 157" descr="Télécharger thermomètre indicateur de dessin animé. indicateur de niveau,  illustration vectorielle gratuit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élécharger thermomètre indicateur de dessin animé. indicateur de niveau,  illustration vectorielle gratuit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95" t="8766" r="38478" b="8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56" cy="100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40BC">
        <w:rPr>
          <w:noProof/>
        </w:rPr>
        <w:drawing>
          <wp:anchor distT="0" distB="0" distL="114300" distR="114300" simplePos="0" relativeHeight="251805696" behindDoc="0" locked="0" layoutInCell="1" allowOverlap="1" wp14:anchorId="4B2EFDBF" wp14:editId="46C6CBDB">
            <wp:simplePos x="0" y="0"/>
            <wp:positionH relativeFrom="column">
              <wp:posOffset>3800664</wp:posOffset>
            </wp:positionH>
            <wp:positionV relativeFrom="paragraph">
              <wp:posOffset>55879</wp:posOffset>
            </wp:positionV>
            <wp:extent cx="865956" cy="610293"/>
            <wp:effectExtent l="76200" t="114300" r="29845" b="113665"/>
            <wp:wrapNone/>
            <wp:docPr id="187076875" name="Image 155" descr="le vent dessiné à la main avec la collection de doodles d'icônes de ligne  mince noire comprend la tempête, la vague, l'écoulement et le tourbillon.  illustration vectorielle 4404626 Art vectoriel chez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e vent dessiné à la main avec la collection de doodles d'icônes de ligne  mince noire comprend la tempête, la vague, l'écoulement et le tourbillon.  illustration vectorielle 4404626 Art vectoriel chez Vecteezy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270" b="75524"/>
                    <a:stretch>
                      <a:fillRect/>
                    </a:stretch>
                  </pic:blipFill>
                  <pic:spPr bwMode="auto">
                    <a:xfrm rot="20680534">
                      <a:off x="0" y="0"/>
                      <a:ext cx="865956" cy="61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40BC">
        <w:rPr>
          <w:noProof/>
        </w:rPr>
        <w:drawing>
          <wp:anchor distT="0" distB="0" distL="114300" distR="114300" simplePos="0" relativeHeight="251795456" behindDoc="0" locked="0" layoutInCell="1" allowOverlap="1" wp14:anchorId="3E3B69B4" wp14:editId="521545A5">
            <wp:simplePos x="0" y="0"/>
            <wp:positionH relativeFrom="column">
              <wp:posOffset>747395</wp:posOffset>
            </wp:positionH>
            <wp:positionV relativeFrom="paragraph">
              <wp:posOffset>8255</wp:posOffset>
            </wp:positionV>
            <wp:extent cx="1095375" cy="1095375"/>
            <wp:effectExtent l="0" t="0" r="9525" b="9525"/>
            <wp:wrapNone/>
            <wp:docPr id="1568146769" name="Image 149" descr="Boussole - Icônes outils et ustensiles gratu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ussole - Icônes outils et ustensiles gratuite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40BC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496D369" wp14:editId="26D4F059">
                <wp:simplePos x="0" y="0"/>
                <wp:positionH relativeFrom="column">
                  <wp:posOffset>4919345</wp:posOffset>
                </wp:positionH>
                <wp:positionV relativeFrom="paragraph">
                  <wp:posOffset>46355</wp:posOffset>
                </wp:positionV>
                <wp:extent cx="476250" cy="495300"/>
                <wp:effectExtent l="19050" t="38100" r="19050" b="57150"/>
                <wp:wrapNone/>
                <wp:docPr id="1181506893" name="Soleil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95300"/>
                        </a:xfrm>
                        <a:prstGeom prst="sun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DF5426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oleil 148" o:spid="_x0000_s1026" type="#_x0000_t183" style="position:absolute;margin-left:387.35pt;margin-top:3.65pt;width:37.5pt;height:39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" fillcolor="yellow" strokecolor="#050e19 [484]" strokeweight="1pt"/>
            </w:pict>
          </mc:Fallback>
        </mc:AlternateContent>
      </w:r>
    </w:p>
    <w:p w14:paraId="66886C1B" w14:textId="0424545B" w:rsidR="008C4EDD" w:rsidRPr="008C4EDD" w:rsidRDefault="008C4EDD" w:rsidP="008C4EDD"/>
    <w:p w14:paraId="423BEB27" w14:textId="00C4EBC6" w:rsidR="008C4EDD" w:rsidRPr="008C4EDD" w:rsidRDefault="0075385C" w:rsidP="008C4EDD"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2E6382B" wp14:editId="2E1CBCEA">
                <wp:simplePos x="0" y="0"/>
                <wp:positionH relativeFrom="margin">
                  <wp:posOffset>2858135</wp:posOffset>
                </wp:positionH>
                <wp:positionV relativeFrom="paragraph">
                  <wp:posOffset>7620</wp:posOffset>
                </wp:positionV>
                <wp:extent cx="835660" cy="400050"/>
                <wp:effectExtent l="0" t="0" r="0" b="0"/>
                <wp:wrapNone/>
                <wp:docPr id="1672979398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66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797FA" w14:textId="6533F10E" w:rsidR="0075385C" w:rsidRPr="001C6C87" w:rsidRDefault="0075385C" w:rsidP="0075385C">
                            <w:pPr>
                              <w:rPr>
                                <w:rFonts w:ascii="Brush Script MT" w:hAnsi="Brush Script MT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rush Script MT" w:hAnsi="Brush Script MT"/>
                                <w:sz w:val="40"/>
                                <w:szCs w:val="40"/>
                              </w:rPr>
                              <w:t>21°C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E6382B" id="Zone de texte 19" o:spid="_x0000_s1030" type="#_x0000_t202" style="position:absolute;margin-left:225.05pt;margin-top:.6pt;width:65.8pt;height:31.5pt;z-index:251815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" filled="f" stroked="f" strokeweight=".5pt">
                <v:textbox>
                  <w:txbxContent>
                    <w:p w14:paraId="632797FA" w14:textId="6533F10E" w:rsidR="0075385C" w:rsidRPr="001C6C87" w:rsidRDefault="0075385C" w:rsidP="0075385C">
                      <w:pPr>
                        <w:rPr>
                          <w:rFonts w:ascii="Brush Script MT" w:hAnsi="Brush Script MT"/>
                          <w:sz w:val="40"/>
                          <w:szCs w:val="40"/>
                        </w:rPr>
                      </w:pPr>
                      <w:r>
                        <w:rPr>
                          <w:rFonts w:ascii="Brush Script MT" w:hAnsi="Brush Script MT"/>
                          <w:sz w:val="40"/>
                          <w:szCs w:val="40"/>
                        </w:rPr>
                        <w:t>21°C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0A2CC02" wp14:editId="5AE213C1">
                <wp:simplePos x="0" y="0"/>
                <wp:positionH relativeFrom="margin">
                  <wp:posOffset>3899451</wp:posOffset>
                </wp:positionH>
                <wp:positionV relativeFrom="paragraph">
                  <wp:posOffset>39370</wp:posOffset>
                </wp:positionV>
                <wp:extent cx="835660" cy="400050"/>
                <wp:effectExtent l="0" t="0" r="0" b="0"/>
                <wp:wrapNone/>
                <wp:docPr id="82036716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66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120D5" w14:textId="013FBBFE" w:rsidR="0075385C" w:rsidRPr="001C6C87" w:rsidRDefault="0075385C" w:rsidP="0075385C">
                            <w:pPr>
                              <w:rPr>
                                <w:rFonts w:ascii="Brush Script MT" w:hAnsi="Brush Script MT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rush Script MT" w:hAnsi="Brush Script MT"/>
                                <w:sz w:val="40"/>
                                <w:szCs w:val="40"/>
                              </w:rPr>
                              <w:t>27km/h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A2CC02" id="_x0000_s1031" type="#_x0000_t202" style="position:absolute;margin-left:307.05pt;margin-top:3.1pt;width:65.8pt;height:31.5pt;z-index:251813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" filled="f" stroked="f" strokeweight=".5pt">
                <v:textbox>
                  <w:txbxContent>
                    <w:p w14:paraId="28C120D5" w14:textId="013FBBFE" w:rsidR="0075385C" w:rsidRPr="001C6C87" w:rsidRDefault="0075385C" w:rsidP="0075385C">
                      <w:pPr>
                        <w:rPr>
                          <w:rFonts w:ascii="Brush Script MT" w:hAnsi="Brush Script MT"/>
                          <w:sz w:val="40"/>
                          <w:szCs w:val="40"/>
                        </w:rPr>
                      </w:pPr>
                      <w:r>
                        <w:rPr>
                          <w:rFonts w:ascii="Brush Script MT" w:hAnsi="Brush Script MT"/>
                          <w:sz w:val="40"/>
                          <w:szCs w:val="40"/>
                        </w:rPr>
                        <w:t>27km/h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245C02" w14:textId="4AF1FBE8" w:rsidR="008C4EDD" w:rsidRPr="008C4EDD" w:rsidRDefault="008C4EDD" w:rsidP="008C4EDD"/>
    <w:p w14:paraId="5F3368C4" w14:textId="76DEB246" w:rsidR="008C4EDD" w:rsidRPr="008C4EDD" w:rsidRDefault="008C4EDD" w:rsidP="008C4EDD"/>
    <w:p w14:paraId="0D1345BA" w14:textId="50817AD5" w:rsidR="008C4EDD" w:rsidRPr="008C4EDD" w:rsidRDefault="001340BC" w:rsidP="008C4EDD">
      <w:r>
        <w:rPr>
          <w:noProof/>
        </w:rPr>
        <w:drawing>
          <wp:anchor distT="0" distB="0" distL="114300" distR="114300" simplePos="0" relativeHeight="251804672" behindDoc="0" locked="0" layoutInCell="1" allowOverlap="1" wp14:anchorId="39BDA457" wp14:editId="687794AE">
            <wp:simplePos x="0" y="0"/>
            <wp:positionH relativeFrom="column">
              <wp:posOffset>518160</wp:posOffset>
            </wp:positionH>
            <wp:positionV relativeFrom="paragraph">
              <wp:posOffset>71120</wp:posOffset>
            </wp:positionV>
            <wp:extent cx="1577975" cy="790727"/>
            <wp:effectExtent l="0" t="0" r="3175" b="9525"/>
            <wp:wrapNone/>
            <wp:docPr id="106521392" name="Image 154" descr="Images de Globe terrestre – Téléchargement gratuit sur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s de Globe terrestre – Téléchargement gratuit sur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75" cy="79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29498DB" wp14:editId="5BE0DE79">
                <wp:simplePos x="0" y="0"/>
                <wp:positionH relativeFrom="margin">
                  <wp:posOffset>-57150</wp:posOffset>
                </wp:positionH>
                <wp:positionV relativeFrom="paragraph">
                  <wp:posOffset>52705</wp:posOffset>
                </wp:positionV>
                <wp:extent cx="2752725" cy="828675"/>
                <wp:effectExtent l="19050" t="19050" r="47625" b="47625"/>
                <wp:wrapNone/>
                <wp:docPr id="557625586" name="Rectangle : coins arrondis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828675"/>
                        </a:xfrm>
                        <a:custGeom>
                          <a:avLst/>
                          <a:gdLst>
                            <a:gd name="csX0" fmla="*/ 0 w 2752725"/>
                            <a:gd name="csY0" fmla="*/ 74374 h 828675"/>
                            <a:gd name="csX1" fmla="*/ 74374 w 2752725"/>
                            <a:gd name="csY1" fmla="*/ 0 h 828675"/>
                            <a:gd name="csX2" fmla="*/ 725368 w 2752725"/>
                            <a:gd name="csY2" fmla="*/ 0 h 828675"/>
                            <a:gd name="csX3" fmla="*/ 1428442 w 2752725"/>
                            <a:gd name="csY3" fmla="*/ 0 h 828675"/>
                            <a:gd name="csX4" fmla="*/ 2027357 w 2752725"/>
                            <a:gd name="csY4" fmla="*/ 0 h 828675"/>
                            <a:gd name="csX5" fmla="*/ 2678351 w 2752725"/>
                            <a:gd name="csY5" fmla="*/ 0 h 828675"/>
                            <a:gd name="csX6" fmla="*/ 2752725 w 2752725"/>
                            <a:gd name="csY6" fmla="*/ 74374 h 828675"/>
                            <a:gd name="csX7" fmla="*/ 2752725 w 2752725"/>
                            <a:gd name="csY7" fmla="*/ 754301 h 828675"/>
                            <a:gd name="csX8" fmla="*/ 2678351 w 2752725"/>
                            <a:gd name="csY8" fmla="*/ 828675 h 828675"/>
                            <a:gd name="csX9" fmla="*/ 2053397 w 2752725"/>
                            <a:gd name="csY9" fmla="*/ 828675 h 828675"/>
                            <a:gd name="csX10" fmla="*/ 1376363 w 2752725"/>
                            <a:gd name="csY10" fmla="*/ 828675 h 828675"/>
                            <a:gd name="csX11" fmla="*/ 699328 w 2752725"/>
                            <a:gd name="csY11" fmla="*/ 828675 h 828675"/>
                            <a:gd name="csX12" fmla="*/ 74374 w 2752725"/>
                            <a:gd name="csY12" fmla="*/ 828675 h 828675"/>
                            <a:gd name="csX13" fmla="*/ 0 w 2752725"/>
                            <a:gd name="csY13" fmla="*/ 754301 h 828675"/>
                            <a:gd name="csX14" fmla="*/ 0 w 2752725"/>
                            <a:gd name="csY14" fmla="*/ 74374 h 8286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</a:cxnLst>
                          <a:rect l="l" t="t" r="r" b="b"/>
                          <a:pathLst>
                            <a:path w="2752725" h="828675" fill="none" extrusionOk="0">
                              <a:moveTo>
                                <a:pt x="0" y="74374"/>
                              </a:moveTo>
                              <a:cubicBezTo>
                                <a:pt x="7581" y="35669"/>
                                <a:pt x="36572" y="1573"/>
                                <a:pt x="74374" y="0"/>
                              </a:cubicBezTo>
                              <a:cubicBezTo>
                                <a:pt x="325492" y="32339"/>
                                <a:pt x="480120" y="-1515"/>
                                <a:pt x="725368" y="0"/>
                              </a:cubicBezTo>
                              <a:cubicBezTo>
                                <a:pt x="970616" y="1515"/>
                                <a:pt x="1262676" y="-28165"/>
                                <a:pt x="1428442" y="0"/>
                              </a:cubicBezTo>
                              <a:cubicBezTo>
                                <a:pt x="1594208" y="28165"/>
                                <a:pt x="1742173" y="7364"/>
                                <a:pt x="2027357" y="0"/>
                              </a:cubicBezTo>
                              <a:cubicBezTo>
                                <a:pt x="2312541" y="-7364"/>
                                <a:pt x="2539686" y="-8637"/>
                                <a:pt x="2678351" y="0"/>
                              </a:cubicBezTo>
                              <a:cubicBezTo>
                                <a:pt x="2720059" y="-2067"/>
                                <a:pt x="2748014" y="38558"/>
                                <a:pt x="2752725" y="74374"/>
                              </a:cubicBezTo>
                              <a:cubicBezTo>
                                <a:pt x="2752018" y="349648"/>
                                <a:pt x="2770257" y="523103"/>
                                <a:pt x="2752725" y="754301"/>
                              </a:cubicBezTo>
                              <a:cubicBezTo>
                                <a:pt x="2746198" y="797675"/>
                                <a:pt x="2721327" y="835308"/>
                                <a:pt x="2678351" y="828675"/>
                              </a:cubicBezTo>
                              <a:cubicBezTo>
                                <a:pt x="2453236" y="826573"/>
                                <a:pt x="2326973" y="848813"/>
                                <a:pt x="2053397" y="828675"/>
                              </a:cubicBezTo>
                              <a:cubicBezTo>
                                <a:pt x="1779821" y="808537"/>
                                <a:pt x="1548971" y="858436"/>
                                <a:pt x="1376363" y="828675"/>
                              </a:cubicBezTo>
                              <a:cubicBezTo>
                                <a:pt x="1203755" y="798914"/>
                                <a:pt x="843558" y="859052"/>
                                <a:pt x="699328" y="828675"/>
                              </a:cubicBezTo>
                              <a:cubicBezTo>
                                <a:pt x="555099" y="798298"/>
                                <a:pt x="336817" y="849943"/>
                                <a:pt x="74374" y="828675"/>
                              </a:cubicBezTo>
                              <a:cubicBezTo>
                                <a:pt x="35496" y="835454"/>
                                <a:pt x="2641" y="797334"/>
                                <a:pt x="0" y="754301"/>
                              </a:cubicBezTo>
                              <a:cubicBezTo>
                                <a:pt x="19222" y="424127"/>
                                <a:pt x="-32705" y="351014"/>
                                <a:pt x="0" y="74374"/>
                              </a:cubicBezTo>
                              <a:close/>
                            </a:path>
                            <a:path w="2752725" h="828675" stroke="0" extrusionOk="0">
                              <a:moveTo>
                                <a:pt x="0" y="74374"/>
                              </a:moveTo>
                              <a:cubicBezTo>
                                <a:pt x="-4762" y="33675"/>
                                <a:pt x="37135" y="62"/>
                                <a:pt x="74374" y="0"/>
                              </a:cubicBezTo>
                              <a:cubicBezTo>
                                <a:pt x="325213" y="-23201"/>
                                <a:pt x="420828" y="20934"/>
                                <a:pt x="647249" y="0"/>
                              </a:cubicBezTo>
                              <a:cubicBezTo>
                                <a:pt x="873671" y="-20934"/>
                                <a:pt x="1031073" y="5396"/>
                                <a:pt x="1220124" y="0"/>
                              </a:cubicBezTo>
                              <a:cubicBezTo>
                                <a:pt x="1409176" y="-5396"/>
                                <a:pt x="1745713" y="25545"/>
                                <a:pt x="1897158" y="0"/>
                              </a:cubicBezTo>
                              <a:cubicBezTo>
                                <a:pt x="2048603" y="-25545"/>
                                <a:pt x="2352180" y="8102"/>
                                <a:pt x="2678351" y="0"/>
                              </a:cubicBezTo>
                              <a:cubicBezTo>
                                <a:pt x="2718646" y="5883"/>
                                <a:pt x="2753427" y="36664"/>
                                <a:pt x="2752725" y="74374"/>
                              </a:cubicBezTo>
                              <a:cubicBezTo>
                                <a:pt x="2755288" y="240974"/>
                                <a:pt x="2724968" y="445631"/>
                                <a:pt x="2752725" y="754301"/>
                              </a:cubicBezTo>
                              <a:cubicBezTo>
                                <a:pt x="2761967" y="798404"/>
                                <a:pt x="2719131" y="834043"/>
                                <a:pt x="2678351" y="828675"/>
                              </a:cubicBezTo>
                              <a:cubicBezTo>
                                <a:pt x="2546060" y="805350"/>
                                <a:pt x="2301786" y="816897"/>
                                <a:pt x="2053397" y="828675"/>
                              </a:cubicBezTo>
                              <a:cubicBezTo>
                                <a:pt x="1805008" y="840453"/>
                                <a:pt x="1685539" y="820985"/>
                                <a:pt x="1350323" y="828675"/>
                              </a:cubicBezTo>
                              <a:cubicBezTo>
                                <a:pt x="1015107" y="836365"/>
                                <a:pt x="873046" y="849356"/>
                                <a:pt x="751408" y="828675"/>
                              </a:cubicBezTo>
                              <a:cubicBezTo>
                                <a:pt x="629771" y="807994"/>
                                <a:pt x="296210" y="849081"/>
                                <a:pt x="74374" y="828675"/>
                              </a:cubicBezTo>
                              <a:cubicBezTo>
                                <a:pt x="37481" y="820944"/>
                                <a:pt x="2390" y="795484"/>
                                <a:pt x="0" y="754301"/>
                              </a:cubicBezTo>
                              <a:cubicBezTo>
                                <a:pt x="33389" y="514105"/>
                                <a:pt x="-21934" y="316275"/>
                                <a:pt x="0" y="743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189759870">
                                <a:prstGeom prst="roundRect">
                                  <a:avLst>
                                    <a:gd name="adj" fmla="val 8975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78BADE" id="Rectangle : coins arrondis 147" o:spid="_x0000_s1026" style="position:absolute;margin-left:-4.5pt;margin-top:4.15pt;width:216.75pt;height:65.2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8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" fillcolor="white [3212]" strokecolor="#050e19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CBE9262" wp14:editId="5CC3A624">
                <wp:simplePos x="0" y="0"/>
                <wp:positionH relativeFrom="margin">
                  <wp:posOffset>2828290</wp:posOffset>
                </wp:positionH>
                <wp:positionV relativeFrom="paragraph">
                  <wp:posOffset>24130</wp:posOffset>
                </wp:positionV>
                <wp:extent cx="2752725" cy="828676"/>
                <wp:effectExtent l="19050" t="19050" r="47625" b="47625"/>
                <wp:wrapNone/>
                <wp:docPr id="1730359881" name="Rectangle : coins arrondis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828676"/>
                        </a:xfrm>
                        <a:custGeom>
                          <a:avLst/>
                          <a:gdLst>
                            <a:gd name="csX0" fmla="*/ 0 w 2752725"/>
                            <a:gd name="csY0" fmla="*/ 74374 h 828676"/>
                            <a:gd name="csX1" fmla="*/ 74374 w 2752725"/>
                            <a:gd name="csY1" fmla="*/ 0 h 828676"/>
                            <a:gd name="csX2" fmla="*/ 725368 w 2752725"/>
                            <a:gd name="csY2" fmla="*/ 0 h 828676"/>
                            <a:gd name="csX3" fmla="*/ 1428442 w 2752725"/>
                            <a:gd name="csY3" fmla="*/ 0 h 828676"/>
                            <a:gd name="csX4" fmla="*/ 2027357 w 2752725"/>
                            <a:gd name="csY4" fmla="*/ 0 h 828676"/>
                            <a:gd name="csX5" fmla="*/ 2678351 w 2752725"/>
                            <a:gd name="csY5" fmla="*/ 0 h 828676"/>
                            <a:gd name="csX6" fmla="*/ 2752725 w 2752725"/>
                            <a:gd name="csY6" fmla="*/ 74374 h 828676"/>
                            <a:gd name="csX7" fmla="*/ 2752725 w 2752725"/>
                            <a:gd name="csY7" fmla="*/ 754302 h 828676"/>
                            <a:gd name="csX8" fmla="*/ 2678351 w 2752725"/>
                            <a:gd name="csY8" fmla="*/ 828676 h 828676"/>
                            <a:gd name="csX9" fmla="*/ 2053397 w 2752725"/>
                            <a:gd name="csY9" fmla="*/ 828676 h 828676"/>
                            <a:gd name="csX10" fmla="*/ 1376363 w 2752725"/>
                            <a:gd name="csY10" fmla="*/ 828676 h 828676"/>
                            <a:gd name="csX11" fmla="*/ 699328 w 2752725"/>
                            <a:gd name="csY11" fmla="*/ 828676 h 828676"/>
                            <a:gd name="csX12" fmla="*/ 74374 w 2752725"/>
                            <a:gd name="csY12" fmla="*/ 828676 h 828676"/>
                            <a:gd name="csX13" fmla="*/ 0 w 2752725"/>
                            <a:gd name="csY13" fmla="*/ 754302 h 828676"/>
                            <a:gd name="csX14" fmla="*/ 0 w 2752725"/>
                            <a:gd name="csY14" fmla="*/ 74374 h 82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</a:cxnLst>
                          <a:rect l="l" t="t" r="r" b="b"/>
                          <a:pathLst>
                            <a:path w="2752725" h="828676" fill="none" extrusionOk="0">
                              <a:moveTo>
                                <a:pt x="0" y="74374"/>
                              </a:moveTo>
                              <a:cubicBezTo>
                                <a:pt x="7581" y="35669"/>
                                <a:pt x="36572" y="1573"/>
                                <a:pt x="74374" y="0"/>
                              </a:cubicBezTo>
                              <a:cubicBezTo>
                                <a:pt x="325492" y="32339"/>
                                <a:pt x="480120" y="-1515"/>
                                <a:pt x="725368" y="0"/>
                              </a:cubicBezTo>
                              <a:cubicBezTo>
                                <a:pt x="970616" y="1515"/>
                                <a:pt x="1262676" y="-28165"/>
                                <a:pt x="1428442" y="0"/>
                              </a:cubicBezTo>
                              <a:cubicBezTo>
                                <a:pt x="1594208" y="28165"/>
                                <a:pt x="1742173" y="7364"/>
                                <a:pt x="2027357" y="0"/>
                              </a:cubicBezTo>
                              <a:cubicBezTo>
                                <a:pt x="2312541" y="-7364"/>
                                <a:pt x="2539686" y="-8637"/>
                                <a:pt x="2678351" y="0"/>
                              </a:cubicBezTo>
                              <a:cubicBezTo>
                                <a:pt x="2720059" y="-2067"/>
                                <a:pt x="2748014" y="38558"/>
                                <a:pt x="2752725" y="74374"/>
                              </a:cubicBezTo>
                              <a:cubicBezTo>
                                <a:pt x="2755857" y="344055"/>
                                <a:pt x="2774573" y="520593"/>
                                <a:pt x="2752725" y="754302"/>
                              </a:cubicBezTo>
                              <a:cubicBezTo>
                                <a:pt x="2746198" y="797676"/>
                                <a:pt x="2721327" y="835309"/>
                                <a:pt x="2678351" y="828676"/>
                              </a:cubicBezTo>
                              <a:cubicBezTo>
                                <a:pt x="2453236" y="826574"/>
                                <a:pt x="2326973" y="848814"/>
                                <a:pt x="2053397" y="828676"/>
                              </a:cubicBezTo>
                              <a:cubicBezTo>
                                <a:pt x="1779821" y="808538"/>
                                <a:pt x="1548971" y="858437"/>
                                <a:pt x="1376363" y="828676"/>
                              </a:cubicBezTo>
                              <a:cubicBezTo>
                                <a:pt x="1203755" y="798915"/>
                                <a:pt x="843558" y="859053"/>
                                <a:pt x="699328" y="828676"/>
                              </a:cubicBezTo>
                              <a:cubicBezTo>
                                <a:pt x="555099" y="798299"/>
                                <a:pt x="336817" y="849944"/>
                                <a:pt x="74374" y="828676"/>
                              </a:cubicBezTo>
                              <a:cubicBezTo>
                                <a:pt x="35496" y="835455"/>
                                <a:pt x="2641" y="797335"/>
                                <a:pt x="0" y="754302"/>
                              </a:cubicBezTo>
                              <a:cubicBezTo>
                                <a:pt x="13680" y="425749"/>
                                <a:pt x="32895" y="351810"/>
                                <a:pt x="0" y="74374"/>
                              </a:cubicBezTo>
                              <a:close/>
                            </a:path>
                            <a:path w="2752725" h="828676" stroke="0" extrusionOk="0">
                              <a:moveTo>
                                <a:pt x="0" y="74374"/>
                              </a:moveTo>
                              <a:cubicBezTo>
                                <a:pt x="-4762" y="33675"/>
                                <a:pt x="37135" y="62"/>
                                <a:pt x="74374" y="0"/>
                              </a:cubicBezTo>
                              <a:cubicBezTo>
                                <a:pt x="325213" y="-23201"/>
                                <a:pt x="420828" y="20934"/>
                                <a:pt x="647249" y="0"/>
                              </a:cubicBezTo>
                              <a:cubicBezTo>
                                <a:pt x="873671" y="-20934"/>
                                <a:pt x="1031073" y="5396"/>
                                <a:pt x="1220124" y="0"/>
                              </a:cubicBezTo>
                              <a:cubicBezTo>
                                <a:pt x="1409176" y="-5396"/>
                                <a:pt x="1745713" y="25545"/>
                                <a:pt x="1897158" y="0"/>
                              </a:cubicBezTo>
                              <a:cubicBezTo>
                                <a:pt x="2048603" y="-25545"/>
                                <a:pt x="2352180" y="8102"/>
                                <a:pt x="2678351" y="0"/>
                              </a:cubicBezTo>
                              <a:cubicBezTo>
                                <a:pt x="2718646" y="5883"/>
                                <a:pt x="2753427" y="36664"/>
                                <a:pt x="2752725" y="74374"/>
                              </a:cubicBezTo>
                              <a:cubicBezTo>
                                <a:pt x="2759480" y="239299"/>
                                <a:pt x="2727960" y="442721"/>
                                <a:pt x="2752725" y="754302"/>
                              </a:cubicBezTo>
                              <a:cubicBezTo>
                                <a:pt x="2761967" y="798405"/>
                                <a:pt x="2719131" y="834044"/>
                                <a:pt x="2678351" y="828676"/>
                              </a:cubicBezTo>
                              <a:cubicBezTo>
                                <a:pt x="2546060" y="805351"/>
                                <a:pt x="2301786" y="816898"/>
                                <a:pt x="2053397" y="828676"/>
                              </a:cubicBezTo>
                              <a:cubicBezTo>
                                <a:pt x="1805008" y="840454"/>
                                <a:pt x="1685539" y="820986"/>
                                <a:pt x="1350323" y="828676"/>
                              </a:cubicBezTo>
                              <a:cubicBezTo>
                                <a:pt x="1015107" y="836366"/>
                                <a:pt x="873046" y="849357"/>
                                <a:pt x="751408" y="828676"/>
                              </a:cubicBezTo>
                              <a:cubicBezTo>
                                <a:pt x="629771" y="807995"/>
                                <a:pt x="296210" y="849082"/>
                                <a:pt x="74374" y="828676"/>
                              </a:cubicBezTo>
                              <a:cubicBezTo>
                                <a:pt x="37481" y="820945"/>
                                <a:pt x="2390" y="795485"/>
                                <a:pt x="0" y="754302"/>
                              </a:cubicBezTo>
                              <a:cubicBezTo>
                                <a:pt x="28232" y="515311"/>
                                <a:pt x="-24730" y="319548"/>
                                <a:pt x="0" y="743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189759870">
                                <a:prstGeom prst="roundRect">
                                  <a:avLst>
                                    <a:gd name="adj" fmla="val 8975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8331D2" id="Rectangle : coins arrondis 147" o:spid="_x0000_s1026" style="position:absolute;margin-left:222.7pt;margin-top:1.9pt;width:216.75pt;height:65.25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8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" fillcolor="white [3212]" strokecolor="#050e19 [484]" strokeweight="1pt">
                <v:stroke joinstyle="miter"/>
                <w10:wrap anchorx="margin"/>
              </v:roundrect>
            </w:pict>
          </mc:Fallback>
        </mc:AlternateContent>
      </w:r>
    </w:p>
    <w:p w14:paraId="77A7926B" w14:textId="3544EB19" w:rsidR="008C4EDD" w:rsidRPr="008C4EDD" w:rsidRDefault="001340BC" w:rsidP="008C4EDD">
      <w:r>
        <w:rPr>
          <w:noProof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 wp14:anchorId="6EA5351C" wp14:editId="30131E21">
                <wp:simplePos x="0" y="0"/>
                <wp:positionH relativeFrom="column">
                  <wp:posOffset>3712211</wp:posOffset>
                </wp:positionH>
                <wp:positionV relativeFrom="paragraph">
                  <wp:posOffset>6350</wp:posOffset>
                </wp:positionV>
                <wp:extent cx="1022158" cy="485775"/>
                <wp:effectExtent l="0" t="0" r="64135" b="28575"/>
                <wp:wrapNone/>
                <wp:docPr id="587057656" name="Groupe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158" cy="485775"/>
                          <a:chOff x="574041" y="0"/>
                          <a:chExt cx="1022158" cy="485775"/>
                        </a:xfrm>
                      </wpg:grpSpPr>
                      <wpg:grpSp>
                        <wpg:cNvPr id="2088109658" name="Groupe 17"/>
                        <wpg:cNvGrpSpPr/>
                        <wpg:grpSpPr>
                          <a:xfrm rot="5400000">
                            <a:off x="814304" y="-218568"/>
                            <a:ext cx="476249" cy="923924"/>
                            <a:chOff x="-1041863" y="-1704434"/>
                            <a:chExt cx="5117139" cy="2666997"/>
                          </a:xfrm>
                          <a:solidFill>
                            <a:srgbClr val="92D050"/>
                          </a:solidFill>
                        </wpg:grpSpPr>
                        <wps:wsp>
                          <wps:cNvPr id="1573486011" name="Forme libre : forme 16"/>
                          <wps:cNvSpPr/>
                          <wps:spPr>
                            <a:xfrm flipV="1">
                              <a:off x="-1030124" y="-1704434"/>
                              <a:ext cx="5048250" cy="57149"/>
                            </a:xfrm>
                            <a:custGeom>
                              <a:avLst/>
                              <a:gdLst>
                                <a:gd name="connsiteX0" fmla="*/ 0 w 2295525"/>
                                <a:gd name="connsiteY0" fmla="*/ 0 h 123825"/>
                                <a:gd name="connsiteX1" fmla="*/ 438150 w 2295525"/>
                                <a:gd name="connsiteY1" fmla="*/ 38100 h 123825"/>
                                <a:gd name="connsiteX2" fmla="*/ 638175 w 2295525"/>
                                <a:gd name="connsiteY2" fmla="*/ 76200 h 123825"/>
                                <a:gd name="connsiteX3" fmla="*/ 1000125 w 2295525"/>
                                <a:gd name="connsiteY3" fmla="*/ 95250 h 123825"/>
                                <a:gd name="connsiteX4" fmla="*/ 1228725 w 2295525"/>
                                <a:gd name="connsiteY4" fmla="*/ 114300 h 123825"/>
                                <a:gd name="connsiteX5" fmla="*/ 1400175 w 2295525"/>
                                <a:gd name="connsiteY5" fmla="*/ 123825 h 123825"/>
                                <a:gd name="connsiteX6" fmla="*/ 1609725 w 2295525"/>
                                <a:gd name="connsiteY6" fmla="*/ 85725 h 123825"/>
                                <a:gd name="connsiteX7" fmla="*/ 1695450 w 2295525"/>
                                <a:gd name="connsiteY7" fmla="*/ 47625 h 123825"/>
                                <a:gd name="connsiteX8" fmla="*/ 1752600 w 2295525"/>
                                <a:gd name="connsiteY8" fmla="*/ 28575 h 123825"/>
                                <a:gd name="connsiteX9" fmla="*/ 1895475 w 2295525"/>
                                <a:gd name="connsiteY9" fmla="*/ 9525 h 123825"/>
                                <a:gd name="connsiteX10" fmla="*/ 2038350 w 2295525"/>
                                <a:gd name="connsiteY10" fmla="*/ 19050 h 123825"/>
                                <a:gd name="connsiteX11" fmla="*/ 2133600 w 2295525"/>
                                <a:gd name="connsiteY11" fmla="*/ 28575 h 123825"/>
                                <a:gd name="connsiteX12" fmla="*/ 2295525 w 2295525"/>
                                <a:gd name="connsiteY12" fmla="*/ 38100 h 1238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295525" h="123825">
                                  <a:moveTo>
                                    <a:pt x="0" y="0"/>
                                  </a:moveTo>
                                  <a:cubicBezTo>
                                    <a:pt x="146050" y="12700"/>
                                    <a:pt x="292583" y="20719"/>
                                    <a:pt x="438150" y="38100"/>
                                  </a:cubicBezTo>
                                  <a:cubicBezTo>
                                    <a:pt x="505545" y="46147"/>
                                    <a:pt x="570650" y="69333"/>
                                    <a:pt x="638175" y="76200"/>
                                  </a:cubicBezTo>
                                  <a:cubicBezTo>
                                    <a:pt x="758372" y="88423"/>
                                    <a:pt x="879559" y="87472"/>
                                    <a:pt x="1000125" y="95250"/>
                                  </a:cubicBezTo>
                                  <a:cubicBezTo>
                                    <a:pt x="1076430" y="100173"/>
                                    <a:pt x="1152455" y="108852"/>
                                    <a:pt x="1228725" y="114300"/>
                                  </a:cubicBezTo>
                                  <a:cubicBezTo>
                                    <a:pt x="1285818" y="118378"/>
                                    <a:pt x="1343025" y="120650"/>
                                    <a:pt x="1400175" y="123825"/>
                                  </a:cubicBezTo>
                                  <a:cubicBezTo>
                                    <a:pt x="1470025" y="111125"/>
                                    <a:pt x="1540982" y="103465"/>
                                    <a:pt x="1609725" y="85725"/>
                                  </a:cubicBezTo>
                                  <a:cubicBezTo>
                                    <a:pt x="1640003" y="77911"/>
                                    <a:pt x="1666416" y="59238"/>
                                    <a:pt x="1695450" y="47625"/>
                                  </a:cubicBezTo>
                                  <a:cubicBezTo>
                                    <a:pt x="1714094" y="40167"/>
                                    <a:pt x="1733119" y="33445"/>
                                    <a:pt x="1752600" y="28575"/>
                                  </a:cubicBezTo>
                                  <a:cubicBezTo>
                                    <a:pt x="1786804" y="20024"/>
                                    <a:pt x="1866934" y="12696"/>
                                    <a:pt x="1895475" y="9525"/>
                                  </a:cubicBezTo>
                                  <a:lnTo>
                                    <a:pt x="2038350" y="19050"/>
                                  </a:lnTo>
                                  <a:cubicBezTo>
                                    <a:pt x="2070157" y="21595"/>
                                    <a:pt x="2101786" y="26128"/>
                                    <a:pt x="2133600" y="28575"/>
                                  </a:cubicBezTo>
                                  <a:cubicBezTo>
                                    <a:pt x="2260000" y="38298"/>
                                    <a:pt x="2236920" y="38100"/>
                                    <a:pt x="2295525" y="38100"/>
                                  </a:cubicBezTo>
                                </a:path>
                              </a:pathLst>
                            </a:custGeom>
                            <a:grp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3754161" name="Forme libre : forme 16"/>
                          <wps:cNvSpPr/>
                          <wps:spPr>
                            <a:xfrm rot="10800000" flipV="1">
                              <a:off x="-972974" y="905414"/>
                              <a:ext cx="5048250" cy="57149"/>
                            </a:xfrm>
                            <a:custGeom>
                              <a:avLst/>
                              <a:gdLst>
                                <a:gd name="connsiteX0" fmla="*/ 0 w 2295525"/>
                                <a:gd name="connsiteY0" fmla="*/ 0 h 123825"/>
                                <a:gd name="connsiteX1" fmla="*/ 438150 w 2295525"/>
                                <a:gd name="connsiteY1" fmla="*/ 38100 h 123825"/>
                                <a:gd name="connsiteX2" fmla="*/ 638175 w 2295525"/>
                                <a:gd name="connsiteY2" fmla="*/ 76200 h 123825"/>
                                <a:gd name="connsiteX3" fmla="*/ 1000125 w 2295525"/>
                                <a:gd name="connsiteY3" fmla="*/ 95250 h 123825"/>
                                <a:gd name="connsiteX4" fmla="*/ 1228725 w 2295525"/>
                                <a:gd name="connsiteY4" fmla="*/ 114300 h 123825"/>
                                <a:gd name="connsiteX5" fmla="*/ 1400175 w 2295525"/>
                                <a:gd name="connsiteY5" fmla="*/ 123825 h 123825"/>
                                <a:gd name="connsiteX6" fmla="*/ 1609725 w 2295525"/>
                                <a:gd name="connsiteY6" fmla="*/ 85725 h 123825"/>
                                <a:gd name="connsiteX7" fmla="*/ 1695450 w 2295525"/>
                                <a:gd name="connsiteY7" fmla="*/ 47625 h 123825"/>
                                <a:gd name="connsiteX8" fmla="*/ 1752600 w 2295525"/>
                                <a:gd name="connsiteY8" fmla="*/ 28575 h 123825"/>
                                <a:gd name="connsiteX9" fmla="*/ 1895475 w 2295525"/>
                                <a:gd name="connsiteY9" fmla="*/ 9525 h 123825"/>
                                <a:gd name="connsiteX10" fmla="*/ 2038350 w 2295525"/>
                                <a:gd name="connsiteY10" fmla="*/ 19050 h 123825"/>
                                <a:gd name="connsiteX11" fmla="*/ 2133600 w 2295525"/>
                                <a:gd name="connsiteY11" fmla="*/ 28575 h 123825"/>
                                <a:gd name="connsiteX12" fmla="*/ 2295525 w 2295525"/>
                                <a:gd name="connsiteY12" fmla="*/ 38100 h 1238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295525" h="123825">
                                  <a:moveTo>
                                    <a:pt x="0" y="0"/>
                                  </a:moveTo>
                                  <a:cubicBezTo>
                                    <a:pt x="146050" y="12700"/>
                                    <a:pt x="292583" y="20719"/>
                                    <a:pt x="438150" y="38100"/>
                                  </a:cubicBezTo>
                                  <a:cubicBezTo>
                                    <a:pt x="505545" y="46147"/>
                                    <a:pt x="570650" y="69333"/>
                                    <a:pt x="638175" y="76200"/>
                                  </a:cubicBezTo>
                                  <a:cubicBezTo>
                                    <a:pt x="758372" y="88423"/>
                                    <a:pt x="879559" y="87472"/>
                                    <a:pt x="1000125" y="95250"/>
                                  </a:cubicBezTo>
                                  <a:cubicBezTo>
                                    <a:pt x="1076430" y="100173"/>
                                    <a:pt x="1152455" y="108852"/>
                                    <a:pt x="1228725" y="114300"/>
                                  </a:cubicBezTo>
                                  <a:cubicBezTo>
                                    <a:pt x="1285818" y="118378"/>
                                    <a:pt x="1343025" y="120650"/>
                                    <a:pt x="1400175" y="123825"/>
                                  </a:cubicBezTo>
                                  <a:cubicBezTo>
                                    <a:pt x="1470025" y="111125"/>
                                    <a:pt x="1540982" y="103465"/>
                                    <a:pt x="1609725" y="85725"/>
                                  </a:cubicBezTo>
                                  <a:cubicBezTo>
                                    <a:pt x="1640003" y="77911"/>
                                    <a:pt x="1666416" y="59238"/>
                                    <a:pt x="1695450" y="47625"/>
                                  </a:cubicBezTo>
                                  <a:cubicBezTo>
                                    <a:pt x="1714094" y="40167"/>
                                    <a:pt x="1733119" y="33445"/>
                                    <a:pt x="1752600" y="28575"/>
                                  </a:cubicBezTo>
                                  <a:cubicBezTo>
                                    <a:pt x="1786804" y="20024"/>
                                    <a:pt x="1866934" y="12696"/>
                                    <a:pt x="1895475" y="9525"/>
                                  </a:cubicBezTo>
                                  <a:lnTo>
                                    <a:pt x="2038350" y="19050"/>
                                  </a:lnTo>
                                  <a:cubicBezTo>
                                    <a:pt x="2070157" y="21595"/>
                                    <a:pt x="2101786" y="26128"/>
                                    <a:pt x="2133600" y="28575"/>
                                  </a:cubicBezTo>
                                  <a:cubicBezTo>
                                    <a:pt x="2260000" y="38298"/>
                                    <a:pt x="2236920" y="38100"/>
                                    <a:pt x="2295525" y="38100"/>
                                  </a:cubicBezTo>
                                </a:path>
                              </a:pathLst>
                            </a:custGeom>
                            <a:grp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230123" name="Forme libre : forme 16"/>
                          <wps:cNvSpPr/>
                          <wps:spPr>
                            <a:xfrm rot="16200000" flipV="1">
                              <a:off x="-2314403" y="-378872"/>
                              <a:ext cx="2590800" cy="45719"/>
                            </a:xfrm>
                            <a:custGeom>
                              <a:avLst/>
                              <a:gdLst>
                                <a:gd name="connsiteX0" fmla="*/ 0 w 2295525"/>
                                <a:gd name="connsiteY0" fmla="*/ 0 h 123825"/>
                                <a:gd name="connsiteX1" fmla="*/ 438150 w 2295525"/>
                                <a:gd name="connsiteY1" fmla="*/ 38100 h 123825"/>
                                <a:gd name="connsiteX2" fmla="*/ 638175 w 2295525"/>
                                <a:gd name="connsiteY2" fmla="*/ 76200 h 123825"/>
                                <a:gd name="connsiteX3" fmla="*/ 1000125 w 2295525"/>
                                <a:gd name="connsiteY3" fmla="*/ 95250 h 123825"/>
                                <a:gd name="connsiteX4" fmla="*/ 1228725 w 2295525"/>
                                <a:gd name="connsiteY4" fmla="*/ 114300 h 123825"/>
                                <a:gd name="connsiteX5" fmla="*/ 1400175 w 2295525"/>
                                <a:gd name="connsiteY5" fmla="*/ 123825 h 123825"/>
                                <a:gd name="connsiteX6" fmla="*/ 1609725 w 2295525"/>
                                <a:gd name="connsiteY6" fmla="*/ 85725 h 123825"/>
                                <a:gd name="connsiteX7" fmla="*/ 1695450 w 2295525"/>
                                <a:gd name="connsiteY7" fmla="*/ 47625 h 123825"/>
                                <a:gd name="connsiteX8" fmla="*/ 1752600 w 2295525"/>
                                <a:gd name="connsiteY8" fmla="*/ 28575 h 123825"/>
                                <a:gd name="connsiteX9" fmla="*/ 1895475 w 2295525"/>
                                <a:gd name="connsiteY9" fmla="*/ 9525 h 123825"/>
                                <a:gd name="connsiteX10" fmla="*/ 2038350 w 2295525"/>
                                <a:gd name="connsiteY10" fmla="*/ 19050 h 123825"/>
                                <a:gd name="connsiteX11" fmla="*/ 2133600 w 2295525"/>
                                <a:gd name="connsiteY11" fmla="*/ 28575 h 123825"/>
                                <a:gd name="connsiteX12" fmla="*/ 2295525 w 2295525"/>
                                <a:gd name="connsiteY12" fmla="*/ 38100 h 1238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295525" h="123825">
                                  <a:moveTo>
                                    <a:pt x="0" y="0"/>
                                  </a:moveTo>
                                  <a:cubicBezTo>
                                    <a:pt x="146050" y="12700"/>
                                    <a:pt x="292583" y="20719"/>
                                    <a:pt x="438150" y="38100"/>
                                  </a:cubicBezTo>
                                  <a:cubicBezTo>
                                    <a:pt x="505545" y="46147"/>
                                    <a:pt x="570650" y="69333"/>
                                    <a:pt x="638175" y="76200"/>
                                  </a:cubicBezTo>
                                  <a:cubicBezTo>
                                    <a:pt x="758372" y="88423"/>
                                    <a:pt x="879559" y="87472"/>
                                    <a:pt x="1000125" y="95250"/>
                                  </a:cubicBezTo>
                                  <a:cubicBezTo>
                                    <a:pt x="1076430" y="100173"/>
                                    <a:pt x="1152455" y="108852"/>
                                    <a:pt x="1228725" y="114300"/>
                                  </a:cubicBezTo>
                                  <a:cubicBezTo>
                                    <a:pt x="1285818" y="118378"/>
                                    <a:pt x="1343025" y="120650"/>
                                    <a:pt x="1400175" y="123825"/>
                                  </a:cubicBezTo>
                                  <a:cubicBezTo>
                                    <a:pt x="1470025" y="111125"/>
                                    <a:pt x="1540982" y="103465"/>
                                    <a:pt x="1609725" y="85725"/>
                                  </a:cubicBezTo>
                                  <a:cubicBezTo>
                                    <a:pt x="1640003" y="77911"/>
                                    <a:pt x="1666416" y="59238"/>
                                    <a:pt x="1695450" y="47625"/>
                                  </a:cubicBezTo>
                                  <a:cubicBezTo>
                                    <a:pt x="1714094" y="40167"/>
                                    <a:pt x="1733119" y="33445"/>
                                    <a:pt x="1752600" y="28575"/>
                                  </a:cubicBezTo>
                                  <a:cubicBezTo>
                                    <a:pt x="1786804" y="20024"/>
                                    <a:pt x="1866934" y="12696"/>
                                    <a:pt x="1895475" y="9525"/>
                                  </a:cubicBezTo>
                                  <a:lnTo>
                                    <a:pt x="2038350" y="19050"/>
                                  </a:lnTo>
                                  <a:cubicBezTo>
                                    <a:pt x="2070157" y="21595"/>
                                    <a:pt x="2101786" y="26128"/>
                                    <a:pt x="2133600" y="28575"/>
                                  </a:cubicBezTo>
                                  <a:cubicBezTo>
                                    <a:pt x="2260000" y="38298"/>
                                    <a:pt x="2236920" y="38100"/>
                                    <a:pt x="2295525" y="38100"/>
                                  </a:cubicBezTo>
                                </a:path>
                              </a:pathLst>
                            </a:custGeom>
                            <a:grp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8334826" name="Forme libre : forme 16"/>
                          <wps:cNvSpPr/>
                          <wps:spPr>
                            <a:xfrm rot="5400000">
                              <a:off x="2714794" y="-378871"/>
                              <a:ext cx="2590800" cy="45719"/>
                            </a:xfrm>
                            <a:custGeom>
                              <a:avLst/>
                              <a:gdLst>
                                <a:gd name="connsiteX0" fmla="*/ 0 w 2295525"/>
                                <a:gd name="connsiteY0" fmla="*/ 0 h 123825"/>
                                <a:gd name="connsiteX1" fmla="*/ 438150 w 2295525"/>
                                <a:gd name="connsiteY1" fmla="*/ 38100 h 123825"/>
                                <a:gd name="connsiteX2" fmla="*/ 638175 w 2295525"/>
                                <a:gd name="connsiteY2" fmla="*/ 76200 h 123825"/>
                                <a:gd name="connsiteX3" fmla="*/ 1000125 w 2295525"/>
                                <a:gd name="connsiteY3" fmla="*/ 95250 h 123825"/>
                                <a:gd name="connsiteX4" fmla="*/ 1228725 w 2295525"/>
                                <a:gd name="connsiteY4" fmla="*/ 114300 h 123825"/>
                                <a:gd name="connsiteX5" fmla="*/ 1400175 w 2295525"/>
                                <a:gd name="connsiteY5" fmla="*/ 123825 h 123825"/>
                                <a:gd name="connsiteX6" fmla="*/ 1609725 w 2295525"/>
                                <a:gd name="connsiteY6" fmla="*/ 85725 h 123825"/>
                                <a:gd name="connsiteX7" fmla="*/ 1695450 w 2295525"/>
                                <a:gd name="connsiteY7" fmla="*/ 47625 h 123825"/>
                                <a:gd name="connsiteX8" fmla="*/ 1752600 w 2295525"/>
                                <a:gd name="connsiteY8" fmla="*/ 28575 h 123825"/>
                                <a:gd name="connsiteX9" fmla="*/ 1895475 w 2295525"/>
                                <a:gd name="connsiteY9" fmla="*/ 9525 h 123825"/>
                                <a:gd name="connsiteX10" fmla="*/ 2038350 w 2295525"/>
                                <a:gd name="connsiteY10" fmla="*/ 19050 h 123825"/>
                                <a:gd name="connsiteX11" fmla="*/ 2133600 w 2295525"/>
                                <a:gd name="connsiteY11" fmla="*/ 28575 h 123825"/>
                                <a:gd name="connsiteX12" fmla="*/ 2295525 w 2295525"/>
                                <a:gd name="connsiteY12" fmla="*/ 38100 h 1238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295525" h="123825">
                                  <a:moveTo>
                                    <a:pt x="0" y="0"/>
                                  </a:moveTo>
                                  <a:cubicBezTo>
                                    <a:pt x="146050" y="12700"/>
                                    <a:pt x="292583" y="20719"/>
                                    <a:pt x="438150" y="38100"/>
                                  </a:cubicBezTo>
                                  <a:cubicBezTo>
                                    <a:pt x="505545" y="46147"/>
                                    <a:pt x="570650" y="69333"/>
                                    <a:pt x="638175" y="76200"/>
                                  </a:cubicBezTo>
                                  <a:cubicBezTo>
                                    <a:pt x="758372" y="88423"/>
                                    <a:pt x="879559" y="87472"/>
                                    <a:pt x="1000125" y="95250"/>
                                  </a:cubicBezTo>
                                  <a:cubicBezTo>
                                    <a:pt x="1076430" y="100173"/>
                                    <a:pt x="1152455" y="108852"/>
                                    <a:pt x="1228725" y="114300"/>
                                  </a:cubicBezTo>
                                  <a:cubicBezTo>
                                    <a:pt x="1285818" y="118378"/>
                                    <a:pt x="1343025" y="120650"/>
                                    <a:pt x="1400175" y="123825"/>
                                  </a:cubicBezTo>
                                  <a:cubicBezTo>
                                    <a:pt x="1470025" y="111125"/>
                                    <a:pt x="1540982" y="103465"/>
                                    <a:pt x="1609725" y="85725"/>
                                  </a:cubicBezTo>
                                  <a:cubicBezTo>
                                    <a:pt x="1640003" y="77911"/>
                                    <a:pt x="1666416" y="59238"/>
                                    <a:pt x="1695450" y="47625"/>
                                  </a:cubicBezTo>
                                  <a:cubicBezTo>
                                    <a:pt x="1714094" y="40167"/>
                                    <a:pt x="1733119" y="33445"/>
                                    <a:pt x="1752600" y="28575"/>
                                  </a:cubicBezTo>
                                  <a:cubicBezTo>
                                    <a:pt x="1786804" y="20024"/>
                                    <a:pt x="1866934" y="12696"/>
                                    <a:pt x="1895475" y="9525"/>
                                  </a:cubicBezTo>
                                  <a:lnTo>
                                    <a:pt x="2038350" y="19050"/>
                                  </a:lnTo>
                                  <a:cubicBezTo>
                                    <a:pt x="2070157" y="21595"/>
                                    <a:pt x="2101786" y="26128"/>
                                    <a:pt x="2133600" y="28575"/>
                                  </a:cubicBezTo>
                                  <a:cubicBezTo>
                                    <a:pt x="2260000" y="38298"/>
                                    <a:pt x="2236920" y="38100"/>
                                    <a:pt x="2295525" y="38100"/>
                                  </a:cubicBezTo>
                                </a:path>
                              </a:pathLst>
                            </a:custGeom>
                            <a:grp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35431579" name="Groupe 152"/>
                        <wpg:cNvGrpSpPr/>
                        <wpg:grpSpPr>
                          <a:xfrm>
                            <a:off x="574041" y="0"/>
                            <a:ext cx="1022158" cy="485775"/>
                            <a:chOff x="0" y="0"/>
                            <a:chExt cx="1022158" cy="485775"/>
                          </a:xfrm>
                        </wpg:grpSpPr>
                        <wps:wsp>
                          <wps:cNvPr id="119971209" name="Organigramme : Procédé 30"/>
                          <wps:cNvSpPr/>
                          <wps:spPr>
                            <a:xfrm rot="5400000">
                              <a:off x="240665" y="-240665"/>
                              <a:ext cx="485775" cy="967105"/>
                            </a:xfrm>
                            <a:prstGeom prst="flowChartProcess">
                              <a:avLst/>
                            </a:prstGeom>
                            <a:gradFill>
                              <a:gsLst>
                                <a:gs pos="0">
                                  <a:srgbClr val="EE0000">
                                    <a:alpha val="34000"/>
                                  </a:srgbClr>
                                </a:gs>
                                <a:gs pos="100000">
                                  <a:srgbClr val="92D050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ffectLst>
                              <a:softEdge rad="63500"/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14731639" name="Groupe 17"/>
                          <wpg:cNvGrpSpPr/>
                          <wpg:grpSpPr>
                            <a:xfrm rot="5400000">
                              <a:off x="870585" y="179705"/>
                              <a:ext cx="203134" cy="100012"/>
                              <a:chOff x="0" y="0"/>
                              <a:chExt cx="5117148" cy="2667000"/>
                            </a:xfrm>
                            <a:solidFill>
                              <a:srgbClr val="92D050"/>
                            </a:solidFill>
                          </wpg:grpSpPr>
                          <wps:wsp>
                            <wps:cNvPr id="852035612" name="Forme libre : forme 16"/>
                            <wps:cNvSpPr/>
                            <wps:spPr>
                              <a:xfrm flipV="1">
                                <a:off x="11748" y="0"/>
                                <a:ext cx="5048250" cy="57150"/>
                              </a:xfrm>
                              <a:custGeom>
                                <a:avLst/>
                                <a:gdLst>
                                  <a:gd name="connsiteX0" fmla="*/ 0 w 2295525"/>
                                  <a:gd name="connsiteY0" fmla="*/ 0 h 123825"/>
                                  <a:gd name="connsiteX1" fmla="*/ 438150 w 2295525"/>
                                  <a:gd name="connsiteY1" fmla="*/ 38100 h 123825"/>
                                  <a:gd name="connsiteX2" fmla="*/ 638175 w 2295525"/>
                                  <a:gd name="connsiteY2" fmla="*/ 76200 h 123825"/>
                                  <a:gd name="connsiteX3" fmla="*/ 1000125 w 2295525"/>
                                  <a:gd name="connsiteY3" fmla="*/ 95250 h 123825"/>
                                  <a:gd name="connsiteX4" fmla="*/ 1228725 w 2295525"/>
                                  <a:gd name="connsiteY4" fmla="*/ 114300 h 123825"/>
                                  <a:gd name="connsiteX5" fmla="*/ 1400175 w 2295525"/>
                                  <a:gd name="connsiteY5" fmla="*/ 123825 h 123825"/>
                                  <a:gd name="connsiteX6" fmla="*/ 1609725 w 2295525"/>
                                  <a:gd name="connsiteY6" fmla="*/ 85725 h 123825"/>
                                  <a:gd name="connsiteX7" fmla="*/ 1695450 w 2295525"/>
                                  <a:gd name="connsiteY7" fmla="*/ 47625 h 123825"/>
                                  <a:gd name="connsiteX8" fmla="*/ 1752600 w 2295525"/>
                                  <a:gd name="connsiteY8" fmla="*/ 28575 h 123825"/>
                                  <a:gd name="connsiteX9" fmla="*/ 1895475 w 2295525"/>
                                  <a:gd name="connsiteY9" fmla="*/ 9525 h 123825"/>
                                  <a:gd name="connsiteX10" fmla="*/ 2038350 w 2295525"/>
                                  <a:gd name="connsiteY10" fmla="*/ 19050 h 123825"/>
                                  <a:gd name="connsiteX11" fmla="*/ 2133600 w 2295525"/>
                                  <a:gd name="connsiteY11" fmla="*/ 28575 h 123825"/>
                                  <a:gd name="connsiteX12" fmla="*/ 2295525 w 2295525"/>
                                  <a:gd name="connsiteY12" fmla="*/ 38100 h 1238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2295525" h="123825">
                                    <a:moveTo>
                                      <a:pt x="0" y="0"/>
                                    </a:moveTo>
                                    <a:cubicBezTo>
                                      <a:pt x="146050" y="12700"/>
                                      <a:pt x="292583" y="20719"/>
                                      <a:pt x="438150" y="38100"/>
                                    </a:cubicBezTo>
                                    <a:cubicBezTo>
                                      <a:pt x="505545" y="46147"/>
                                      <a:pt x="570650" y="69333"/>
                                      <a:pt x="638175" y="76200"/>
                                    </a:cubicBezTo>
                                    <a:cubicBezTo>
                                      <a:pt x="758372" y="88423"/>
                                      <a:pt x="879559" y="87472"/>
                                      <a:pt x="1000125" y="95250"/>
                                    </a:cubicBezTo>
                                    <a:cubicBezTo>
                                      <a:pt x="1076430" y="100173"/>
                                      <a:pt x="1152455" y="108852"/>
                                      <a:pt x="1228725" y="114300"/>
                                    </a:cubicBezTo>
                                    <a:cubicBezTo>
                                      <a:pt x="1285818" y="118378"/>
                                      <a:pt x="1343025" y="120650"/>
                                      <a:pt x="1400175" y="123825"/>
                                    </a:cubicBezTo>
                                    <a:cubicBezTo>
                                      <a:pt x="1470025" y="111125"/>
                                      <a:pt x="1540982" y="103465"/>
                                      <a:pt x="1609725" y="85725"/>
                                    </a:cubicBezTo>
                                    <a:cubicBezTo>
                                      <a:pt x="1640003" y="77911"/>
                                      <a:pt x="1666416" y="59238"/>
                                      <a:pt x="1695450" y="47625"/>
                                    </a:cubicBezTo>
                                    <a:cubicBezTo>
                                      <a:pt x="1714094" y="40167"/>
                                      <a:pt x="1733119" y="33445"/>
                                      <a:pt x="1752600" y="28575"/>
                                    </a:cubicBezTo>
                                    <a:cubicBezTo>
                                      <a:pt x="1786804" y="20024"/>
                                      <a:pt x="1866934" y="12696"/>
                                      <a:pt x="1895475" y="9525"/>
                                    </a:cubicBezTo>
                                    <a:lnTo>
                                      <a:pt x="2038350" y="19050"/>
                                    </a:lnTo>
                                    <a:cubicBezTo>
                                      <a:pt x="2070157" y="21595"/>
                                      <a:pt x="2101786" y="26128"/>
                                      <a:pt x="2133600" y="28575"/>
                                    </a:cubicBezTo>
                                    <a:cubicBezTo>
                                      <a:pt x="2260000" y="38298"/>
                                      <a:pt x="2236920" y="38100"/>
                                      <a:pt x="2295525" y="38100"/>
                                    </a:cubicBezTo>
                                  </a:path>
                                </a:pathLst>
                              </a:custGeom>
                              <a:grp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3808425" name="Forme libre : forme 16"/>
                            <wps:cNvSpPr/>
                            <wps:spPr>
                              <a:xfrm rot="10800000" flipV="1">
                                <a:off x="68898" y="2609850"/>
                                <a:ext cx="5048250" cy="57150"/>
                              </a:xfrm>
                              <a:custGeom>
                                <a:avLst/>
                                <a:gdLst>
                                  <a:gd name="connsiteX0" fmla="*/ 0 w 2295525"/>
                                  <a:gd name="connsiteY0" fmla="*/ 0 h 123825"/>
                                  <a:gd name="connsiteX1" fmla="*/ 438150 w 2295525"/>
                                  <a:gd name="connsiteY1" fmla="*/ 38100 h 123825"/>
                                  <a:gd name="connsiteX2" fmla="*/ 638175 w 2295525"/>
                                  <a:gd name="connsiteY2" fmla="*/ 76200 h 123825"/>
                                  <a:gd name="connsiteX3" fmla="*/ 1000125 w 2295525"/>
                                  <a:gd name="connsiteY3" fmla="*/ 95250 h 123825"/>
                                  <a:gd name="connsiteX4" fmla="*/ 1228725 w 2295525"/>
                                  <a:gd name="connsiteY4" fmla="*/ 114300 h 123825"/>
                                  <a:gd name="connsiteX5" fmla="*/ 1400175 w 2295525"/>
                                  <a:gd name="connsiteY5" fmla="*/ 123825 h 123825"/>
                                  <a:gd name="connsiteX6" fmla="*/ 1609725 w 2295525"/>
                                  <a:gd name="connsiteY6" fmla="*/ 85725 h 123825"/>
                                  <a:gd name="connsiteX7" fmla="*/ 1695450 w 2295525"/>
                                  <a:gd name="connsiteY7" fmla="*/ 47625 h 123825"/>
                                  <a:gd name="connsiteX8" fmla="*/ 1752600 w 2295525"/>
                                  <a:gd name="connsiteY8" fmla="*/ 28575 h 123825"/>
                                  <a:gd name="connsiteX9" fmla="*/ 1895475 w 2295525"/>
                                  <a:gd name="connsiteY9" fmla="*/ 9525 h 123825"/>
                                  <a:gd name="connsiteX10" fmla="*/ 2038350 w 2295525"/>
                                  <a:gd name="connsiteY10" fmla="*/ 19050 h 123825"/>
                                  <a:gd name="connsiteX11" fmla="*/ 2133600 w 2295525"/>
                                  <a:gd name="connsiteY11" fmla="*/ 28575 h 123825"/>
                                  <a:gd name="connsiteX12" fmla="*/ 2295525 w 2295525"/>
                                  <a:gd name="connsiteY12" fmla="*/ 38100 h 1238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2295525" h="123825">
                                    <a:moveTo>
                                      <a:pt x="0" y="0"/>
                                    </a:moveTo>
                                    <a:cubicBezTo>
                                      <a:pt x="146050" y="12700"/>
                                      <a:pt x="292583" y="20719"/>
                                      <a:pt x="438150" y="38100"/>
                                    </a:cubicBezTo>
                                    <a:cubicBezTo>
                                      <a:pt x="505545" y="46147"/>
                                      <a:pt x="570650" y="69333"/>
                                      <a:pt x="638175" y="76200"/>
                                    </a:cubicBezTo>
                                    <a:cubicBezTo>
                                      <a:pt x="758372" y="88423"/>
                                      <a:pt x="879559" y="87472"/>
                                      <a:pt x="1000125" y="95250"/>
                                    </a:cubicBezTo>
                                    <a:cubicBezTo>
                                      <a:pt x="1076430" y="100173"/>
                                      <a:pt x="1152455" y="108852"/>
                                      <a:pt x="1228725" y="114300"/>
                                    </a:cubicBezTo>
                                    <a:cubicBezTo>
                                      <a:pt x="1285818" y="118378"/>
                                      <a:pt x="1343025" y="120650"/>
                                      <a:pt x="1400175" y="123825"/>
                                    </a:cubicBezTo>
                                    <a:cubicBezTo>
                                      <a:pt x="1470025" y="111125"/>
                                      <a:pt x="1540982" y="103465"/>
                                      <a:pt x="1609725" y="85725"/>
                                    </a:cubicBezTo>
                                    <a:cubicBezTo>
                                      <a:pt x="1640003" y="77911"/>
                                      <a:pt x="1666416" y="59238"/>
                                      <a:pt x="1695450" y="47625"/>
                                    </a:cubicBezTo>
                                    <a:cubicBezTo>
                                      <a:pt x="1714094" y="40167"/>
                                      <a:pt x="1733119" y="33445"/>
                                      <a:pt x="1752600" y="28575"/>
                                    </a:cubicBezTo>
                                    <a:cubicBezTo>
                                      <a:pt x="1786804" y="20024"/>
                                      <a:pt x="1866934" y="12696"/>
                                      <a:pt x="1895475" y="9525"/>
                                    </a:cubicBezTo>
                                    <a:lnTo>
                                      <a:pt x="2038350" y="19050"/>
                                    </a:lnTo>
                                    <a:cubicBezTo>
                                      <a:pt x="2070157" y="21595"/>
                                      <a:pt x="2101786" y="26128"/>
                                      <a:pt x="2133600" y="28575"/>
                                    </a:cubicBezTo>
                                    <a:cubicBezTo>
                                      <a:pt x="2260000" y="38298"/>
                                      <a:pt x="2236920" y="38100"/>
                                      <a:pt x="2295525" y="38100"/>
                                    </a:cubicBezTo>
                                  </a:path>
                                </a:pathLst>
                              </a:custGeom>
                              <a:grp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1110170" name="Forme libre : forme 16"/>
                            <wps:cNvSpPr/>
                            <wps:spPr>
                              <a:xfrm rot="16200000" flipV="1">
                                <a:off x="-1272540" y="1325563"/>
                                <a:ext cx="2590800" cy="45719"/>
                              </a:xfrm>
                              <a:custGeom>
                                <a:avLst/>
                                <a:gdLst>
                                  <a:gd name="connsiteX0" fmla="*/ 0 w 2295525"/>
                                  <a:gd name="connsiteY0" fmla="*/ 0 h 123825"/>
                                  <a:gd name="connsiteX1" fmla="*/ 438150 w 2295525"/>
                                  <a:gd name="connsiteY1" fmla="*/ 38100 h 123825"/>
                                  <a:gd name="connsiteX2" fmla="*/ 638175 w 2295525"/>
                                  <a:gd name="connsiteY2" fmla="*/ 76200 h 123825"/>
                                  <a:gd name="connsiteX3" fmla="*/ 1000125 w 2295525"/>
                                  <a:gd name="connsiteY3" fmla="*/ 95250 h 123825"/>
                                  <a:gd name="connsiteX4" fmla="*/ 1228725 w 2295525"/>
                                  <a:gd name="connsiteY4" fmla="*/ 114300 h 123825"/>
                                  <a:gd name="connsiteX5" fmla="*/ 1400175 w 2295525"/>
                                  <a:gd name="connsiteY5" fmla="*/ 123825 h 123825"/>
                                  <a:gd name="connsiteX6" fmla="*/ 1609725 w 2295525"/>
                                  <a:gd name="connsiteY6" fmla="*/ 85725 h 123825"/>
                                  <a:gd name="connsiteX7" fmla="*/ 1695450 w 2295525"/>
                                  <a:gd name="connsiteY7" fmla="*/ 47625 h 123825"/>
                                  <a:gd name="connsiteX8" fmla="*/ 1752600 w 2295525"/>
                                  <a:gd name="connsiteY8" fmla="*/ 28575 h 123825"/>
                                  <a:gd name="connsiteX9" fmla="*/ 1895475 w 2295525"/>
                                  <a:gd name="connsiteY9" fmla="*/ 9525 h 123825"/>
                                  <a:gd name="connsiteX10" fmla="*/ 2038350 w 2295525"/>
                                  <a:gd name="connsiteY10" fmla="*/ 19050 h 123825"/>
                                  <a:gd name="connsiteX11" fmla="*/ 2133600 w 2295525"/>
                                  <a:gd name="connsiteY11" fmla="*/ 28575 h 123825"/>
                                  <a:gd name="connsiteX12" fmla="*/ 2295525 w 2295525"/>
                                  <a:gd name="connsiteY12" fmla="*/ 38100 h 1238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2295525" h="123825">
                                    <a:moveTo>
                                      <a:pt x="0" y="0"/>
                                    </a:moveTo>
                                    <a:cubicBezTo>
                                      <a:pt x="146050" y="12700"/>
                                      <a:pt x="292583" y="20719"/>
                                      <a:pt x="438150" y="38100"/>
                                    </a:cubicBezTo>
                                    <a:cubicBezTo>
                                      <a:pt x="505545" y="46147"/>
                                      <a:pt x="570650" y="69333"/>
                                      <a:pt x="638175" y="76200"/>
                                    </a:cubicBezTo>
                                    <a:cubicBezTo>
                                      <a:pt x="758372" y="88423"/>
                                      <a:pt x="879559" y="87472"/>
                                      <a:pt x="1000125" y="95250"/>
                                    </a:cubicBezTo>
                                    <a:cubicBezTo>
                                      <a:pt x="1076430" y="100173"/>
                                      <a:pt x="1152455" y="108852"/>
                                      <a:pt x="1228725" y="114300"/>
                                    </a:cubicBezTo>
                                    <a:cubicBezTo>
                                      <a:pt x="1285818" y="118378"/>
                                      <a:pt x="1343025" y="120650"/>
                                      <a:pt x="1400175" y="123825"/>
                                    </a:cubicBezTo>
                                    <a:cubicBezTo>
                                      <a:pt x="1470025" y="111125"/>
                                      <a:pt x="1540982" y="103465"/>
                                      <a:pt x="1609725" y="85725"/>
                                    </a:cubicBezTo>
                                    <a:cubicBezTo>
                                      <a:pt x="1640003" y="77911"/>
                                      <a:pt x="1666416" y="59238"/>
                                      <a:pt x="1695450" y="47625"/>
                                    </a:cubicBezTo>
                                    <a:cubicBezTo>
                                      <a:pt x="1714094" y="40167"/>
                                      <a:pt x="1733119" y="33445"/>
                                      <a:pt x="1752600" y="28575"/>
                                    </a:cubicBezTo>
                                    <a:cubicBezTo>
                                      <a:pt x="1786804" y="20024"/>
                                      <a:pt x="1866934" y="12696"/>
                                      <a:pt x="1895475" y="9525"/>
                                    </a:cubicBezTo>
                                    <a:lnTo>
                                      <a:pt x="2038350" y="19050"/>
                                    </a:lnTo>
                                    <a:cubicBezTo>
                                      <a:pt x="2070157" y="21595"/>
                                      <a:pt x="2101786" y="26128"/>
                                      <a:pt x="2133600" y="28575"/>
                                    </a:cubicBezTo>
                                    <a:cubicBezTo>
                                      <a:pt x="2260000" y="38298"/>
                                      <a:pt x="2236920" y="38100"/>
                                      <a:pt x="2295525" y="38100"/>
                                    </a:cubicBezTo>
                                  </a:path>
                                </a:pathLst>
                              </a:custGeom>
                              <a:grp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5141925" name="Forme libre : forme 16"/>
                            <wps:cNvSpPr/>
                            <wps:spPr>
                              <a:xfrm rot="5400000">
                                <a:off x="3756660" y="1325563"/>
                                <a:ext cx="2590800" cy="45719"/>
                              </a:xfrm>
                              <a:custGeom>
                                <a:avLst/>
                                <a:gdLst>
                                  <a:gd name="connsiteX0" fmla="*/ 0 w 2295525"/>
                                  <a:gd name="connsiteY0" fmla="*/ 0 h 123825"/>
                                  <a:gd name="connsiteX1" fmla="*/ 438150 w 2295525"/>
                                  <a:gd name="connsiteY1" fmla="*/ 38100 h 123825"/>
                                  <a:gd name="connsiteX2" fmla="*/ 638175 w 2295525"/>
                                  <a:gd name="connsiteY2" fmla="*/ 76200 h 123825"/>
                                  <a:gd name="connsiteX3" fmla="*/ 1000125 w 2295525"/>
                                  <a:gd name="connsiteY3" fmla="*/ 95250 h 123825"/>
                                  <a:gd name="connsiteX4" fmla="*/ 1228725 w 2295525"/>
                                  <a:gd name="connsiteY4" fmla="*/ 114300 h 123825"/>
                                  <a:gd name="connsiteX5" fmla="*/ 1400175 w 2295525"/>
                                  <a:gd name="connsiteY5" fmla="*/ 123825 h 123825"/>
                                  <a:gd name="connsiteX6" fmla="*/ 1609725 w 2295525"/>
                                  <a:gd name="connsiteY6" fmla="*/ 85725 h 123825"/>
                                  <a:gd name="connsiteX7" fmla="*/ 1695450 w 2295525"/>
                                  <a:gd name="connsiteY7" fmla="*/ 47625 h 123825"/>
                                  <a:gd name="connsiteX8" fmla="*/ 1752600 w 2295525"/>
                                  <a:gd name="connsiteY8" fmla="*/ 28575 h 123825"/>
                                  <a:gd name="connsiteX9" fmla="*/ 1895475 w 2295525"/>
                                  <a:gd name="connsiteY9" fmla="*/ 9525 h 123825"/>
                                  <a:gd name="connsiteX10" fmla="*/ 2038350 w 2295525"/>
                                  <a:gd name="connsiteY10" fmla="*/ 19050 h 123825"/>
                                  <a:gd name="connsiteX11" fmla="*/ 2133600 w 2295525"/>
                                  <a:gd name="connsiteY11" fmla="*/ 28575 h 123825"/>
                                  <a:gd name="connsiteX12" fmla="*/ 2295525 w 2295525"/>
                                  <a:gd name="connsiteY12" fmla="*/ 38100 h 1238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2295525" h="123825">
                                    <a:moveTo>
                                      <a:pt x="0" y="0"/>
                                    </a:moveTo>
                                    <a:cubicBezTo>
                                      <a:pt x="146050" y="12700"/>
                                      <a:pt x="292583" y="20719"/>
                                      <a:pt x="438150" y="38100"/>
                                    </a:cubicBezTo>
                                    <a:cubicBezTo>
                                      <a:pt x="505545" y="46147"/>
                                      <a:pt x="570650" y="69333"/>
                                      <a:pt x="638175" y="76200"/>
                                    </a:cubicBezTo>
                                    <a:cubicBezTo>
                                      <a:pt x="758372" y="88423"/>
                                      <a:pt x="879559" y="87472"/>
                                      <a:pt x="1000125" y="95250"/>
                                    </a:cubicBezTo>
                                    <a:cubicBezTo>
                                      <a:pt x="1076430" y="100173"/>
                                      <a:pt x="1152455" y="108852"/>
                                      <a:pt x="1228725" y="114300"/>
                                    </a:cubicBezTo>
                                    <a:cubicBezTo>
                                      <a:pt x="1285818" y="118378"/>
                                      <a:pt x="1343025" y="120650"/>
                                      <a:pt x="1400175" y="123825"/>
                                    </a:cubicBezTo>
                                    <a:cubicBezTo>
                                      <a:pt x="1470025" y="111125"/>
                                      <a:pt x="1540982" y="103465"/>
                                      <a:pt x="1609725" y="85725"/>
                                    </a:cubicBezTo>
                                    <a:cubicBezTo>
                                      <a:pt x="1640003" y="77911"/>
                                      <a:pt x="1666416" y="59238"/>
                                      <a:pt x="1695450" y="47625"/>
                                    </a:cubicBezTo>
                                    <a:cubicBezTo>
                                      <a:pt x="1714094" y="40167"/>
                                      <a:pt x="1733119" y="33445"/>
                                      <a:pt x="1752600" y="28575"/>
                                    </a:cubicBezTo>
                                    <a:cubicBezTo>
                                      <a:pt x="1786804" y="20024"/>
                                      <a:pt x="1866934" y="12696"/>
                                      <a:pt x="1895475" y="9525"/>
                                    </a:cubicBezTo>
                                    <a:lnTo>
                                      <a:pt x="2038350" y="19050"/>
                                    </a:lnTo>
                                    <a:cubicBezTo>
                                      <a:pt x="2070157" y="21595"/>
                                      <a:pt x="2101786" y="26128"/>
                                      <a:pt x="2133600" y="28575"/>
                                    </a:cubicBezTo>
                                    <a:cubicBezTo>
                                      <a:pt x="2260000" y="38298"/>
                                      <a:pt x="2236920" y="38100"/>
                                      <a:pt x="2295525" y="38100"/>
                                    </a:cubicBezTo>
                                  </a:path>
                                </a:pathLst>
                              </a:custGeom>
                              <a:grp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01230066" name="Zone de texte 19"/>
                          <wps:cNvSpPr txBox="1"/>
                          <wps:spPr>
                            <a:xfrm>
                              <a:off x="194310" y="55880"/>
                              <a:ext cx="657225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8D7EFD" w14:textId="666E59BE" w:rsidR="009A5CF5" w:rsidRPr="001C6C87" w:rsidRDefault="009A5CF5" w:rsidP="009A5CF5">
                                <w:pPr>
                                  <w:rPr>
                                    <w:rFonts w:ascii="Brush Script MT" w:hAnsi="Brush Script MT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Brush Script MT" w:hAnsi="Brush Script MT"/>
                                    <w:sz w:val="40"/>
                                    <w:szCs w:val="40"/>
                                  </w:rPr>
                                  <w:t>8</w:t>
                                </w:r>
                                <w:r w:rsidR="001340BC">
                                  <w:rPr>
                                    <w:rFonts w:ascii="Brush Script MT" w:hAnsi="Brush Script MT"/>
                                    <w:sz w:val="40"/>
                                    <w:szCs w:val="40"/>
                                  </w:rPr>
                                  <w:t>7%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A5351C" id="Groupe 153" o:spid="_x0000_s1032" style="position:absolute;margin-left:292.3pt;margin-top:.5pt;width:80.5pt;height:38.25pt;z-index:251803648;mso-width-relative:margin;mso-height-relative:margin" coordorigin="5740" coordsize="10221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">
                <v:group id="Groupe 17" o:spid="_x0000_s1033" style="position:absolute;left:8142;top:-2186;width:4763;height:9239;rotation:90" coordorigin="-10418,-17044" coordsize="51171,26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">
                  <v:shape id="Forme libre : forme 16" o:spid="_x0000_s1034" style="position:absolute;left:-10301;top:-17044;width:50482;height:572;flip:y;visibility:visible;mso-wrap-style:square;v-text-anchor:middle" coordsize="22955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" path="m,c146050,12700,292583,20719,438150,38100v67395,8047,132500,31233,200025,38100c758372,88423,879559,87472,1000125,95250v76305,4923,152330,13602,228600,19050c1285818,118378,1343025,120650,1400175,123825v69850,-12700,140807,-20360,209550,-38100c1640003,77911,1666416,59238,1695450,47625v18644,-7458,37669,-14180,57150,-19050c1786804,20024,1866934,12696,1895475,9525r142875,9525c2070157,21595,2101786,26128,2133600,28575v126400,9723,103320,9525,161925,9525e" filled="f" strokecolor="#050e19 [484]" strokeweight="1pt">
                    <v:stroke joinstyle="miter"/>
                    <v:path arrowok="t" o:connecttype="custom" o:connectlocs="0,0;963566,17584;1403455,35169;2199445,43961;2702175,52753;3079223,57149;3540059,39565;3728583,21980;3854266,13188;4168472,4396;4482678,8792;4692149,13188;5048250,17584" o:connectangles="0,0,0,0,0,0,0,0,0,0,0,0,0"/>
                  </v:shape>
                  <v:shape id="Forme libre : forme 16" o:spid="_x0000_s1035" style="position:absolute;left:-9729;top:9054;width:50481;height:571;rotation:180;flip:y;visibility:visible;mso-wrap-style:square;v-text-anchor:middle" coordsize="22955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" path="m,c146050,12700,292583,20719,438150,38100v67395,8047,132500,31233,200025,38100c758372,88423,879559,87472,1000125,95250v76305,4923,152330,13602,228600,19050c1285818,118378,1343025,120650,1400175,123825v69850,-12700,140807,-20360,209550,-38100c1640003,77911,1666416,59238,1695450,47625v18644,-7458,37669,-14180,57150,-19050c1786804,20024,1866934,12696,1895475,9525r142875,9525c2070157,21595,2101786,26128,2133600,28575v126400,9723,103320,9525,161925,9525e" filled="f" strokecolor="#050e19 [484]" strokeweight="1pt">
                    <v:stroke joinstyle="miter"/>
                    <v:path arrowok="t" o:connecttype="custom" o:connectlocs="0,0;963566,17584;1403455,35169;2199445,43961;2702175,52753;3079223,57149;3540059,39565;3728583,21980;3854266,13188;4168472,4396;4482678,8792;4692149,13188;5048250,17584" o:connectangles="0,0,0,0,0,0,0,0,0,0,0,0,0"/>
                  </v:shape>
                  <v:shape id="Forme libre : forme 16" o:spid="_x0000_s1036" style="position:absolute;left:-23143;top:-3789;width:25907;height:457;rotation:90;flip:y;visibility:visible;mso-wrap-style:square;v-text-anchor:middle" coordsize="22955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" path="m,c146050,12700,292583,20719,438150,38100v67395,8047,132500,31233,200025,38100c758372,88423,879559,87472,1000125,95250v76305,4923,152330,13602,228600,19050c1285818,118378,1343025,120650,1400175,123825v69850,-12700,140807,-20360,209550,-38100c1640003,77911,1666416,59238,1695450,47625v18644,-7458,37669,-14180,57150,-19050c1786804,20024,1866934,12696,1895475,9525r142875,9525c2070157,21595,2101786,26128,2133600,28575v126400,9723,103320,9525,161925,9525e" filled="f" strokecolor="#050e19 [484]" strokeweight="1pt">
                    <v:stroke joinstyle="miter"/>
                    <v:path arrowok="t" o:connecttype="custom" o:connectlocs="0,0;494510,14067;720264,28135;1128772,35168;1386777,42202;1580280,45719;1816785,31652;1913537,17584;1978038,10551;2139291,3517;2300544,7034;2408046,10551;2590800,14067" o:connectangles="0,0,0,0,0,0,0,0,0,0,0,0,0"/>
                  </v:shape>
                  <v:shape id="Forme libre : forme 16" o:spid="_x0000_s1037" style="position:absolute;left:27148;top:-3789;width:25907;height:457;rotation:90;visibility:visible;mso-wrap-style:square;v-text-anchor:middle" coordsize="22955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" path="m,c146050,12700,292583,20719,438150,38100v67395,8047,132500,31233,200025,38100c758372,88423,879559,87472,1000125,95250v76305,4923,152330,13602,228600,19050c1285818,118378,1343025,120650,1400175,123825v69850,-12700,140807,-20360,209550,-38100c1640003,77911,1666416,59238,1695450,47625v18644,-7458,37669,-14180,57150,-19050c1786804,20024,1866934,12696,1895475,9525r142875,9525c2070157,21595,2101786,26128,2133600,28575v126400,9723,103320,9525,161925,9525e" filled="f" strokecolor="#050e19 [484]" strokeweight="1pt">
                    <v:stroke joinstyle="miter"/>
                    <v:path arrowok="t" o:connecttype="custom" o:connectlocs="0,0;494510,14067;720264,28135;1128772,35168;1386777,42202;1580280,45719;1816785,31652;1913537,17584;1978038,10551;2139291,3517;2300544,7034;2408046,10551;2590800,14067" o:connectangles="0,0,0,0,0,0,0,0,0,0,0,0,0"/>
                  </v:shape>
                </v:group>
                <v:group id="Groupe 152" o:spid="_x0000_s1038" style="position:absolute;left:5740;width:10221;height:4857" coordsize="10221,4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">
                  <v:shape id="Organigramme : Procédé 30" o:spid="_x0000_s1039" type="#_x0000_t109" style="position:absolute;left:2407;top:-2407;width:4857;height:967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" fillcolor="#e00" stroked="f" strokeweight="1pt">
                    <v:fill opacity="22282f" color2="#92d050" focus="100%" type="gradient"/>
                  </v:shape>
                  <v:group id="Groupe 17" o:spid="_x0000_s1040" style="position:absolute;left:8705;top:1797;width:2031;height:1000;rotation:90" coordsize="51171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">
                    <v:shape id="Forme libre : forme 16" o:spid="_x0000_s1041" style="position:absolute;left:117;width:50482;height:571;flip:y;visibility:visible;mso-wrap-style:square;v-text-anchor:middle" coordsize="22955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" path="m,c146050,12700,292583,20719,438150,38100v67395,8047,132500,31233,200025,38100c758372,88423,879559,87472,1000125,95250v76305,4923,152330,13602,228600,19050c1285818,118378,1343025,120650,1400175,123825v69850,-12700,140807,-20360,209550,-38100c1640003,77911,1666416,59238,1695450,47625v18644,-7458,37669,-14180,57150,-19050c1786804,20024,1866934,12696,1895475,9525r142875,9525c2070157,21595,2101786,26128,2133600,28575v126400,9723,103320,9525,161925,9525e" filled="f" strokecolor="#050e19 [484]" strokeweight="1pt">
                      <v:stroke joinstyle="miter"/>
                      <v:path arrowok="t" o:connecttype="custom" o:connectlocs="0,0;963566,17585;1403455,35169;2199445,43962;2702175,52754;3079223,57150;3540059,39565;3728583,21981;3854266,13188;4168472,4396;4482678,8792;4692149,13188;5048250,17585" o:connectangles="0,0,0,0,0,0,0,0,0,0,0,0,0"/>
                    </v:shape>
                    <v:shape id="Forme libre : forme 16" o:spid="_x0000_s1042" style="position:absolute;left:688;top:26098;width:50483;height:572;rotation:180;flip:y;visibility:visible;mso-wrap-style:square;v-text-anchor:middle" coordsize="22955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" path="m,c146050,12700,292583,20719,438150,38100v67395,8047,132500,31233,200025,38100c758372,88423,879559,87472,1000125,95250v76305,4923,152330,13602,228600,19050c1285818,118378,1343025,120650,1400175,123825v69850,-12700,140807,-20360,209550,-38100c1640003,77911,1666416,59238,1695450,47625v18644,-7458,37669,-14180,57150,-19050c1786804,20024,1866934,12696,1895475,9525r142875,9525c2070157,21595,2101786,26128,2133600,28575v126400,9723,103320,9525,161925,9525e" filled="f" strokecolor="#050e19 [484]" strokeweight="1pt">
                      <v:stroke joinstyle="miter"/>
                      <v:path arrowok="t" o:connecttype="custom" o:connectlocs="0,0;963566,17585;1403455,35169;2199445,43962;2702175,52754;3079223,57150;3540059,39565;3728583,21981;3854266,13188;4168472,4396;4482678,8792;4692149,13188;5048250,17585" o:connectangles="0,0,0,0,0,0,0,0,0,0,0,0,0"/>
                    </v:shape>
                    <v:shape id="Forme libre : forme 16" o:spid="_x0000_s1043" style="position:absolute;left:-12725;top:13255;width:25908;height:457;rotation:90;flip:y;visibility:visible;mso-wrap-style:square;v-text-anchor:middle" coordsize="22955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" path="m,c146050,12700,292583,20719,438150,38100v67395,8047,132500,31233,200025,38100c758372,88423,879559,87472,1000125,95250v76305,4923,152330,13602,228600,19050c1285818,118378,1343025,120650,1400175,123825v69850,-12700,140807,-20360,209550,-38100c1640003,77911,1666416,59238,1695450,47625v18644,-7458,37669,-14180,57150,-19050c1786804,20024,1866934,12696,1895475,9525r142875,9525c2070157,21595,2101786,26128,2133600,28575v126400,9723,103320,9525,161925,9525e" filled="f" strokecolor="#050e19 [484]" strokeweight="1pt">
                      <v:stroke joinstyle="miter"/>
                      <v:path arrowok="t" o:connecttype="custom" o:connectlocs="0,0;494510,14067;720264,28135;1128772,35168;1386777,42202;1580280,45719;1816785,31652;1913537,17584;1978038,10551;2139291,3517;2300544,7034;2408046,10551;2590800,14067" o:connectangles="0,0,0,0,0,0,0,0,0,0,0,0,0"/>
                    </v:shape>
                    <v:shape id="Forme libre : forme 16" o:spid="_x0000_s1044" style="position:absolute;left:37567;top:13255;width:25908;height:457;rotation:90;visibility:visible;mso-wrap-style:square;v-text-anchor:middle" coordsize="22955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" path="m,c146050,12700,292583,20719,438150,38100v67395,8047,132500,31233,200025,38100c758372,88423,879559,87472,1000125,95250v76305,4923,152330,13602,228600,19050c1285818,118378,1343025,120650,1400175,123825v69850,-12700,140807,-20360,209550,-38100c1640003,77911,1666416,59238,1695450,47625v18644,-7458,37669,-14180,57150,-19050c1786804,20024,1866934,12696,1895475,9525r142875,9525c2070157,21595,2101786,26128,2133600,28575v126400,9723,103320,9525,161925,9525e" filled="f" strokecolor="#050e19 [484]" strokeweight="1pt">
                      <v:stroke joinstyle="miter"/>
                      <v:path arrowok="t" o:connecttype="custom" o:connectlocs="0,0;494510,14067;720264,28135;1128772,35168;1386777,42202;1580280,45719;1816785,31652;1913537,17584;1978038,10551;2139291,3517;2300544,7034;2408046,10551;2590800,14067" o:connectangles="0,0,0,0,0,0,0,0,0,0,0,0,0"/>
                    </v:shape>
                  </v:group>
                  <v:shape id="_x0000_s1045" type="#_x0000_t202" style="position:absolute;left:1943;top:558;width:6572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" filled="f" stroked="f" strokeweight=".5pt">
                    <v:textbox>
                      <w:txbxContent>
                        <w:p w14:paraId="678D7EFD" w14:textId="666E59BE" w:rsidR="009A5CF5" w:rsidRPr="001C6C87" w:rsidRDefault="009A5CF5" w:rsidP="009A5CF5">
                          <w:pPr>
                            <w:rPr>
                              <w:rFonts w:ascii="Brush Script MT" w:hAnsi="Brush Script MT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Brush Script MT" w:hAnsi="Brush Script MT"/>
                              <w:sz w:val="40"/>
                              <w:szCs w:val="40"/>
                            </w:rPr>
                            <w:t>8</w:t>
                          </w:r>
                          <w:r w:rsidR="001340BC">
                            <w:rPr>
                              <w:rFonts w:ascii="Brush Script MT" w:hAnsi="Brush Script MT"/>
                              <w:sz w:val="40"/>
                              <w:szCs w:val="40"/>
                            </w:rPr>
                            <w:t>7%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756DF60" w14:textId="16E6E8E9" w:rsidR="008C4EDD" w:rsidRPr="008C4EDD" w:rsidRDefault="008C4EDD" w:rsidP="008C4EDD"/>
    <w:p w14:paraId="175F8F0D" w14:textId="3F614CDF" w:rsidR="008C4EDD" w:rsidRPr="008C4EDD" w:rsidRDefault="008C4EDD" w:rsidP="008C4EDD"/>
    <w:p w14:paraId="1500529B" w14:textId="1CFD10D1" w:rsidR="008C4EDD" w:rsidRDefault="008C4EDD" w:rsidP="008C4EDD">
      <w:pPr>
        <w:tabs>
          <w:tab w:val="left" w:pos="3015"/>
        </w:tabs>
      </w:pPr>
    </w:p>
    <w:p w14:paraId="77DE4679" w14:textId="4015DF72" w:rsidR="00812E24" w:rsidRDefault="00812E24" w:rsidP="00812E24">
      <w:pPr>
        <w:pStyle w:val="Titre2"/>
        <w:rPr>
          <w:rStyle w:val="Accentuationintense"/>
          <w:i w:val="0"/>
          <w:iCs w:val="0"/>
        </w:rPr>
      </w:pPr>
      <w:bookmarkStart w:id="8" w:name="_Toc216172563"/>
      <w:r>
        <w:rPr>
          <w:rStyle w:val="Accentuationintense"/>
          <w:i w:val="0"/>
          <w:iCs w:val="0"/>
        </w:rPr>
        <w:lastRenderedPageBreak/>
        <w:t>Architecture envisagée</w:t>
      </w:r>
      <w:bookmarkEnd w:id="8"/>
    </w:p>
    <w:p w14:paraId="3FB80858" w14:textId="77777777" w:rsidR="00812E24" w:rsidRPr="00812E24" w:rsidRDefault="00812E24" w:rsidP="00812E24"/>
    <w:p w14:paraId="7E743E61" w14:textId="7FD41337" w:rsidR="00812E24" w:rsidRPr="008C4EDD" w:rsidRDefault="00812E24" w:rsidP="008C4EDD">
      <w:pPr>
        <w:tabs>
          <w:tab w:val="left" w:pos="3015"/>
        </w:tabs>
      </w:pPr>
      <w:r>
        <w:rPr>
          <w:noProof/>
        </w:rPr>
        <w:drawing>
          <wp:inline distT="0" distB="0" distL="0" distR="0" wp14:anchorId="53C100BC" wp14:editId="7F01B6F0">
            <wp:extent cx="5762625" cy="4086225"/>
            <wp:effectExtent l="0" t="0" r="9525" b="9525"/>
            <wp:docPr id="753946856" name="Imag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2E24" w:rsidRPr="008C4EDD" w:rsidSect="00FD7826">
      <w:headerReference w:type="default" r:id="rId19"/>
      <w:footerReference w:type="default" r:id="rId20"/>
      <w:headerReference w:type="first" r:id="rId21"/>
      <w:footerReference w:type="first" r:id="rId22"/>
      <w:pgSz w:w="11906" w:h="16838" w:code="9"/>
      <w:pgMar w:top="1843" w:right="1418" w:bottom="1418" w:left="1418" w:header="680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66B77" w14:textId="77777777" w:rsidR="00D65ADB" w:rsidRDefault="00D65ADB" w:rsidP="00685424">
      <w:pPr>
        <w:spacing w:after="0" w:line="240" w:lineRule="auto"/>
      </w:pPr>
      <w:r>
        <w:separator/>
      </w:r>
    </w:p>
  </w:endnote>
  <w:endnote w:type="continuationSeparator" w:id="0">
    <w:p w14:paraId="44FDB8D8" w14:textId="77777777" w:rsidR="00D65ADB" w:rsidRDefault="00D65ADB" w:rsidP="00685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kurat Pro">
    <w:altName w:val="Calibri"/>
    <w:panose1 w:val="00000000000000000000"/>
    <w:charset w:val="00"/>
    <w:family w:val="modern"/>
    <w:notTrueType/>
    <w:pitch w:val="variable"/>
    <w:sig w:usb0="800000AF" w:usb1="5000206A" w:usb2="00000000" w:usb3="00000000" w:csb0="0000000B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5FC66" w14:textId="04F316BB" w:rsidR="00685424" w:rsidRDefault="00000000" w:rsidP="006C7B00">
    <w:pPr>
      <w:pStyle w:val="Pieddepage"/>
      <w:tabs>
        <w:tab w:val="clear" w:pos="2694"/>
        <w:tab w:val="clear" w:pos="4536"/>
        <w:tab w:val="clear" w:pos="9072"/>
        <w:tab w:val="left" w:pos="4230"/>
      </w:tabs>
      <w:jc w:val="right"/>
    </w:pPr>
    <w:sdt>
      <w:sdtPr>
        <w:id w:val="518895868"/>
        <w:docPartObj>
          <w:docPartGallery w:val="Page Numbers (Bottom of Page)"/>
          <w:docPartUnique/>
        </w:docPartObj>
      </w:sdtPr>
      <w:sdtContent>
        <w:r w:rsidR="00685424">
          <w:rPr>
            <w:noProof/>
            <w:lang w:eastAsia="fr-CH"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 wp14:anchorId="2D44CAAD" wp14:editId="6D452564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7" name="Rectangl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179AF7" w14:textId="77777777" w:rsidR="00685424" w:rsidRDefault="00685424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5B9BD5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 w:rsidR="00C96186" w:rsidRPr="00C96186">
                                <w:rPr>
                                  <w:noProof/>
                                  <w:color w:val="5B9BD5" w:themeColor="accent2"/>
                                  <w:lang w:val="fr-FR"/>
                                </w:rPr>
                                <w:t>1</w:t>
                              </w:r>
                              <w:r>
                                <w:rPr>
                                  <w:color w:val="5B9BD5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2D44CAAD" id="Rectangle 7" o:spid="_x0000_s1046" style="position:absolute;left:0;text-align:left;margin-left:0;margin-top:0;width:44.55pt;height:15.1pt;rotation:180;flip:x;z-index:25165721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6B179AF7" w14:textId="77777777" w:rsidR="00685424" w:rsidRDefault="00685424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5B9BD5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 w:rsidR="00C96186" w:rsidRPr="00C96186">
                          <w:rPr>
                            <w:noProof/>
                            <w:color w:val="5B9BD5" w:themeColor="accent2"/>
                            <w:lang w:val="fr-FR"/>
                          </w:rPr>
                          <w:t>1</w:t>
                        </w:r>
                        <w:r>
                          <w:rPr>
                            <w:color w:val="5B9BD5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6A7C02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19A21" w14:textId="58B8A76F" w:rsidR="007F2546" w:rsidRPr="007F2546" w:rsidRDefault="007F2546" w:rsidP="003F05E7">
    <w:pPr>
      <w:pStyle w:val="Pieddepage"/>
      <w:jc w:val="right"/>
      <w:rPr>
        <w:lang w:val="it-IT"/>
      </w:rPr>
    </w:pPr>
    <w:r w:rsidRPr="007F2546">
      <w:rPr>
        <w:lang w:val="it-IT"/>
      </w:rPr>
      <w:t>Dolci Marco</w:t>
    </w:r>
    <w:r w:rsidR="003F05E7">
      <w:rPr>
        <w:lang w:val="it-IT"/>
      </w:rPr>
      <w:br/>
    </w:r>
    <w:r w:rsidR="00166625">
      <w:rPr>
        <w:lang w:val="it-IT"/>
      </w:rPr>
      <w:t>09.12</w:t>
    </w:r>
    <w:r w:rsidR="00243E12">
      <w:rPr>
        <w:lang w:val="it-IT"/>
      </w:rPr>
      <w:t>.2025</w:t>
    </w:r>
    <w:r w:rsidRPr="007F2546">
      <w:rPr>
        <w:lang w:val="it-IT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26715" w14:textId="77777777" w:rsidR="00D65ADB" w:rsidRDefault="00D65ADB" w:rsidP="00685424">
      <w:pPr>
        <w:spacing w:after="0" w:line="240" w:lineRule="auto"/>
      </w:pPr>
      <w:r>
        <w:separator/>
      </w:r>
    </w:p>
  </w:footnote>
  <w:footnote w:type="continuationSeparator" w:id="0">
    <w:p w14:paraId="0233FC55" w14:textId="77777777" w:rsidR="00D65ADB" w:rsidRDefault="00D65ADB" w:rsidP="00685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AF3F6" w14:textId="607887D5" w:rsidR="00685424" w:rsidRDefault="007F2546">
    <w:pPr>
      <w:pStyle w:val="En-tte"/>
    </w:pPr>
    <w:r>
      <w:rPr>
        <w:noProof/>
      </w:rPr>
      <w:drawing>
        <wp:anchor distT="0" distB="0" distL="114300" distR="114300" simplePos="0" relativeHeight="251681792" behindDoc="0" locked="0" layoutInCell="1" allowOverlap="1" wp14:anchorId="0AFFD64A" wp14:editId="13CC9B8B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933575" cy="695325"/>
          <wp:effectExtent l="0" t="0" r="9525" b="9525"/>
          <wp:wrapNone/>
          <wp:docPr id="1727575035" name="Image 16" descr="Ecole d'ingénieurs Ar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cole d'ingénieurs Arc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172" t="38514" r="24256" b="40024"/>
                  <a:stretch/>
                </pic:blipFill>
                <pic:spPr bwMode="auto">
                  <a:xfrm>
                    <a:off x="0" y="0"/>
                    <a:ext cx="193357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3B6E">
      <w:rPr>
        <w:noProof/>
      </w:rPr>
      <w:drawing>
        <wp:anchor distT="0" distB="0" distL="114300" distR="114300" simplePos="0" relativeHeight="251677696" behindDoc="0" locked="0" layoutInCell="1" allowOverlap="1" wp14:anchorId="12201F95" wp14:editId="12D90942">
          <wp:simplePos x="0" y="0"/>
          <wp:positionH relativeFrom="column">
            <wp:posOffset>-342900</wp:posOffset>
          </wp:positionH>
          <wp:positionV relativeFrom="paragraph">
            <wp:posOffset>-362585</wp:posOffset>
          </wp:positionV>
          <wp:extent cx="1179141" cy="581025"/>
          <wp:effectExtent l="0" t="0" r="2540" b="0"/>
          <wp:wrapNone/>
          <wp:docPr id="432661255" name="Image 432661255" descr="Une image contenant Graphique, capture d’écran, Police, cerc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661255" name="Image 432661255" descr="Une image contenant Graphique, capture d’écran, Police, cercl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2"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9141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5589">
      <w:tab/>
    </w:r>
    <w:r w:rsidR="00025589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6F570" w14:textId="3D8AACEB" w:rsidR="00C96186" w:rsidRDefault="007F2546">
    <w:pPr>
      <w:pStyle w:val="En-tte"/>
    </w:pPr>
    <w:r>
      <w:rPr>
        <w:noProof/>
      </w:rPr>
      <w:drawing>
        <wp:anchor distT="0" distB="0" distL="114300" distR="114300" simplePos="0" relativeHeight="251679744" behindDoc="0" locked="0" layoutInCell="1" allowOverlap="1" wp14:anchorId="0C189A8D" wp14:editId="7DDC9714">
          <wp:simplePos x="0" y="0"/>
          <wp:positionH relativeFrom="column">
            <wp:posOffset>-281940</wp:posOffset>
          </wp:positionH>
          <wp:positionV relativeFrom="paragraph">
            <wp:posOffset>-260350</wp:posOffset>
          </wp:positionV>
          <wp:extent cx="1933575" cy="695325"/>
          <wp:effectExtent l="0" t="0" r="9525" b="9525"/>
          <wp:wrapNone/>
          <wp:docPr id="1246977977" name="Image 16" descr="Ecole d'ingénieurs Ar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cole d'ingénieurs Arc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172" t="38514" r="24256" b="40024"/>
                  <a:stretch/>
                </pic:blipFill>
                <pic:spPr bwMode="auto">
                  <a:xfrm>
                    <a:off x="0" y="0"/>
                    <a:ext cx="193357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3B6E">
      <w:rPr>
        <w:noProof/>
      </w:rPr>
      <w:drawing>
        <wp:anchor distT="0" distB="0" distL="114300" distR="114300" simplePos="0" relativeHeight="251675648" behindDoc="0" locked="0" layoutInCell="1" allowOverlap="1" wp14:anchorId="07759312" wp14:editId="1212E478">
          <wp:simplePos x="0" y="0"/>
          <wp:positionH relativeFrom="column">
            <wp:posOffset>-381000</wp:posOffset>
          </wp:positionH>
          <wp:positionV relativeFrom="paragraph">
            <wp:posOffset>-362585</wp:posOffset>
          </wp:positionV>
          <wp:extent cx="1179141" cy="581025"/>
          <wp:effectExtent l="0" t="0" r="2540" b="0"/>
          <wp:wrapNone/>
          <wp:docPr id="1798432372" name="Image 1798432372" descr="Une image contenant Graphique, capture d’écran, Police, cerc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8432372" name="Image 1798432372" descr="Une image contenant Graphique, capture d’écran, Police, cercl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2"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9141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3B6E">
      <w:rPr>
        <w:noProof/>
      </w:rPr>
      <w:drawing>
        <wp:inline distT="0" distB="0" distL="0" distR="0" wp14:anchorId="7026CB88" wp14:editId="4DF5039B">
          <wp:extent cx="1178560" cy="581025"/>
          <wp:effectExtent l="0" t="0" r="2540" b="9525"/>
          <wp:docPr id="1666844472" name="Image 1" descr="Une image contenant Graphique, capture d’écran, Police, cerc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6844472" name="Image 1" descr="Une image contenant Graphique, capture d’écran, Police, cercle&#10;&#10;Description générée automatiquement"/>
                  <pic:cNvPicPr>
                    <a:picLocks noChangeAspect="1"/>
                  </pic:cNvPicPr>
                </pic:nvPicPr>
                <pic:blipFill>
                  <a:blip r:embed="rId2"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96186">
      <w:tab/>
    </w:r>
    <w:r w:rsidR="00C9618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3073"/>
    <w:multiLevelType w:val="multilevel"/>
    <w:tmpl w:val="D1FA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098B"/>
    <w:multiLevelType w:val="hybridMultilevel"/>
    <w:tmpl w:val="5A12C9D8"/>
    <w:lvl w:ilvl="0" w:tplc="7DAE243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216B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CCB072C"/>
    <w:multiLevelType w:val="hybridMultilevel"/>
    <w:tmpl w:val="BEFC7D6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B033A"/>
    <w:multiLevelType w:val="hybridMultilevel"/>
    <w:tmpl w:val="739A7ED4"/>
    <w:lvl w:ilvl="0" w:tplc="A9E8B00C">
      <w:start w:val="57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4D5B4D"/>
    <w:multiLevelType w:val="hybridMultilevel"/>
    <w:tmpl w:val="E9D63FA4"/>
    <w:lvl w:ilvl="0" w:tplc="040C000F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6" w15:restartNumberingAfterBreak="0">
    <w:nsid w:val="142E5A01"/>
    <w:multiLevelType w:val="multilevel"/>
    <w:tmpl w:val="3B3E3DF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5575EC3"/>
    <w:multiLevelType w:val="hybridMultilevel"/>
    <w:tmpl w:val="CB68F8D4"/>
    <w:lvl w:ilvl="0" w:tplc="EB1C2BE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CF62AE"/>
    <w:multiLevelType w:val="multilevel"/>
    <w:tmpl w:val="EA4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34DB2"/>
    <w:multiLevelType w:val="hybridMultilevel"/>
    <w:tmpl w:val="A12CAD68"/>
    <w:lvl w:ilvl="0" w:tplc="FFA64E84">
      <w:numFmt w:val="bullet"/>
      <w:lvlText w:val="-"/>
      <w:lvlJc w:val="left"/>
      <w:pPr>
        <w:ind w:left="3006" w:hanging="360"/>
      </w:pPr>
      <w:rPr>
        <w:rFonts w:ascii="Arial" w:eastAsia="Times New Roman" w:hAnsi="Arial" w:cs="Arial" w:hint="default"/>
      </w:rPr>
    </w:lvl>
    <w:lvl w:ilvl="1" w:tplc="100C0003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732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804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8766" w:hanging="360"/>
      </w:pPr>
      <w:rPr>
        <w:rFonts w:ascii="Wingdings" w:hAnsi="Wingdings" w:hint="default"/>
      </w:rPr>
    </w:lvl>
  </w:abstractNum>
  <w:abstractNum w:abstractNumId="10" w15:restartNumberingAfterBreak="0">
    <w:nsid w:val="18C97FBD"/>
    <w:multiLevelType w:val="hybridMultilevel"/>
    <w:tmpl w:val="B822892C"/>
    <w:lvl w:ilvl="0" w:tplc="960CED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647" w:hanging="360"/>
      </w:pPr>
    </w:lvl>
    <w:lvl w:ilvl="2" w:tplc="100C001B">
      <w:start w:val="1"/>
      <w:numFmt w:val="lowerRoman"/>
      <w:lvlText w:val="%3."/>
      <w:lvlJc w:val="right"/>
      <w:pPr>
        <w:ind w:left="2367" w:hanging="180"/>
      </w:pPr>
    </w:lvl>
    <w:lvl w:ilvl="3" w:tplc="100C000F" w:tentative="1">
      <w:start w:val="1"/>
      <w:numFmt w:val="decimal"/>
      <w:lvlText w:val="%4."/>
      <w:lvlJc w:val="left"/>
      <w:pPr>
        <w:ind w:left="3087" w:hanging="360"/>
      </w:pPr>
    </w:lvl>
    <w:lvl w:ilvl="4" w:tplc="100C0019" w:tentative="1">
      <w:start w:val="1"/>
      <w:numFmt w:val="lowerLetter"/>
      <w:lvlText w:val="%5."/>
      <w:lvlJc w:val="left"/>
      <w:pPr>
        <w:ind w:left="3807" w:hanging="360"/>
      </w:pPr>
    </w:lvl>
    <w:lvl w:ilvl="5" w:tplc="100C001B" w:tentative="1">
      <w:start w:val="1"/>
      <w:numFmt w:val="lowerRoman"/>
      <w:lvlText w:val="%6."/>
      <w:lvlJc w:val="right"/>
      <w:pPr>
        <w:ind w:left="4527" w:hanging="180"/>
      </w:pPr>
    </w:lvl>
    <w:lvl w:ilvl="6" w:tplc="100C000F" w:tentative="1">
      <w:start w:val="1"/>
      <w:numFmt w:val="decimal"/>
      <w:lvlText w:val="%7."/>
      <w:lvlJc w:val="left"/>
      <w:pPr>
        <w:ind w:left="5247" w:hanging="360"/>
      </w:pPr>
    </w:lvl>
    <w:lvl w:ilvl="7" w:tplc="100C0019" w:tentative="1">
      <w:start w:val="1"/>
      <w:numFmt w:val="lowerLetter"/>
      <w:lvlText w:val="%8."/>
      <w:lvlJc w:val="left"/>
      <w:pPr>
        <w:ind w:left="5967" w:hanging="360"/>
      </w:pPr>
    </w:lvl>
    <w:lvl w:ilvl="8" w:tplc="10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CB46949"/>
    <w:multiLevelType w:val="hybridMultilevel"/>
    <w:tmpl w:val="B144263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F722D3"/>
    <w:multiLevelType w:val="hybridMultilevel"/>
    <w:tmpl w:val="0B9E284E"/>
    <w:lvl w:ilvl="0" w:tplc="9B9E785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450D0"/>
    <w:multiLevelType w:val="hybridMultilevel"/>
    <w:tmpl w:val="441C49CC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>
      <w:start w:val="1"/>
      <w:numFmt w:val="lowerLetter"/>
      <w:lvlText w:val="%5."/>
      <w:lvlJc w:val="left"/>
      <w:pPr>
        <w:ind w:left="3600" w:hanging="360"/>
      </w:pPr>
    </w:lvl>
    <w:lvl w:ilvl="5" w:tplc="100C001B">
      <w:start w:val="1"/>
      <w:numFmt w:val="lowerRoman"/>
      <w:lvlText w:val="%6."/>
      <w:lvlJc w:val="right"/>
      <w:pPr>
        <w:ind w:left="4320" w:hanging="180"/>
      </w:pPr>
    </w:lvl>
    <w:lvl w:ilvl="6" w:tplc="100C000F">
      <w:start w:val="1"/>
      <w:numFmt w:val="decimal"/>
      <w:lvlText w:val="%7."/>
      <w:lvlJc w:val="left"/>
      <w:pPr>
        <w:ind w:left="5040" w:hanging="360"/>
      </w:pPr>
    </w:lvl>
    <w:lvl w:ilvl="7" w:tplc="100C0019">
      <w:start w:val="1"/>
      <w:numFmt w:val="lowerLetter"/>
      <w:lvlText w:val="%8."/>
      <w:lvlJc w:val="left"/>
      <w:pPr>
        <w:ind w:left="5760" w:hanging="360"/>
      </w:pPr>
    </w:lvl>
    <w:lvl w:ilvl="8" w:tplc="100C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045DB6"/>
    <w:multiLevelType w:val="multilevel"/>
    <w:tmpl w:val="9CCCD7AC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2A497655"/>
    <w:multiLevelType w:val="hybridMultilevel"/>
    <w:tmpl w:val="EE8C267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EA1138"/>
    <w:multiLevelType w:val="hybridMultilevel"/>
    <w:tmpl w:val="27DA4A4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B133CA"/>
    <w:multiLevelType w:val="hybridMultilevel"/>
    <w:tmpl w:val="2912F5C6"/>
    <w:lvl w:ilvl="0" w:tplc="1FBCD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03ACD"/>
    <w:multiLevelType w:val="hybridMultilevel"/>
    <w:tmpl w:val="48F419CA"/>
    <w:lvl w:ilvl="0" w:tplc="D4CADB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40B66"/>
    <w:multiLevelType w:val="hybridMultilevel"/>
    <w:tmpl w:val="41BC5284"/>
    <w:lvl w:ilvl="0" w:tplc="3FB8071C">
      <w:start w:val="3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36E3A39"/>
    <w:multiLevelType w:val="hybridMultilevel"/>
    <w:tmpl w:val="C2EA3DA4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0F5D69"/>
    <w:multiLevelType w:val="hybridMultilevel"/>
    <w:tmpl w:val="D6F4D2F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7564FB"/>
    <w:multiLevelType w:val="hybridMultilevel"/>
    <w:tmpl w:val="1CE61498"/>
    <w:lvl w:ilvl="0" w:tplc="09BCABE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0A4EFE"/>
    <w:multiLevelType w:val="hybridMultilevel"/>
    <w:tmpl w:val="0298D416"/>
    <w:lvl w:ilvl="0" w:tplc="F74EEF9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FC7CA2"/>
    <w:multiLevelType w:val="hybridMultilevel"/>
    <w:tmpl w:val="130AC6C4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3E4FF3"/>
    <w:multiLevelType w:val="hybridMultilevel"/>
    <w:tmpl w:val="03D8EDD8"/>
    <w:lvl w:ilvl="0" w:tplc="C3F2C7F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7F2729"/>
    <w:multiLevelType w:val="hybridMultilevel"/>
    <w:tmpl w:val="83364F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433635"/>
    <w:multiLevelType w:val="hybridMultilevel"/>
    <w:tmpl w:val="90326BD6"/>
    <w:lvl w:ilvl="0" w:tplc="38AC91B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506" w:hanging="360"/>
      </w:pPr>
    </w:lvl>
    <w:lvl w:ilvl="2" w:tplc="100C001B" w:tentative="1">
      <w:start w:val="1"/>
      <w:numFmt w:val="lowerRoman"/>
      <w:lvlText w:val="%3."/>
      <w:lvlJc w:val="right"/>
      <w:pPr>
        <w:ind w:left="2226" w:hanging="180"/>
      </w:pPr>
    </w:lvl>
    <w:lvl w:ilvl="3" w:tplc="100C000F" w:tentative="1">
      <w:start w:val="1"/>
      <w:numFmt w:val="decimal"/>
      <w:lvlText w:val="%4."/>
      <w:lvlJc w:val="left"/>
      <w:pPr>
        <w:ind w:left="2946" w:hanging="360"/>
      </w:pPr>
    </w:lvl>
    <w:lvl w:ilvl="4" w:tplc="100C0019" w:tentative="1">
      <w:start w:val="1"/>
      <w:numFmt w:val="lowerLetter"/>
      <w:lvlText w:val="%5."/>
      <w:lvlJc w:val="left"/>
      <w:pPr>
        <w:ind w:left="3666" w:hanging="360"/>
      </w:pPr>
    </w:lvl>
    <w:lvl w:ilvl="5" w:tplc="100C001B" w:tentative="1">
      <w:start w:val="1"/>
      <w:numFmt w:val="lowerRoman"/>
      <w:lvlText w:val="%6."/>
      <w:lvlJc w:val="right"/>
      <w:pPr>
        <w:ind w:left="4386" w:hanging="180"/>
      </w:pPr>
    </w:lvl>
    <w:lvl w:ilvl="6" w:tplc="100C000F" w:tentative="1">
      <w:start w:val="1"/>
      <w:numFmt w:val="decimal"/>
      <w:lvlText w:val="%7."/>
      <w:lvlJc w:val="left"/>
      <w:pPr>
        <w:ind w:left="5106" w:hanging="360"/>
      </w:pPr>
    </w:lvl>
    <w:lvl w:ilvl="7" w:tplc="100C0019" w:tentative="1">
      <w:start w:val="1"/>
      <w:numFmt w:val="lowerLetter"/>
      <w:lvlText w:val="%8."/>
      <w:lvlJc w:val="left"/>
      <w:pPr>
        <w:ind w:left="5826" w:hanging="360"/>
      </w:pPr>
    </w:lvl>
    <w:lvl w:ilvl="8" w:tplc="10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4BC33CAA"/>
    <w:multiLevelType w:val="hybridMultilevel"/>
    <w:tmpl w:val="9148F70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F2EC0"/>
    <w:multiLevelType w:val="hybridMultilevel"/>
    <w:tmpl w:val="83364F02"/>
    <w:lvl w:ilvl="0" w:tplc="DA6E27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A603BA"/>
    <w:multiLevelType w:val="multilevel"/>
    <w:tmpl w:val="B7F250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55C83093"/>
    <w:multiLevelType w:val="hybridMultilevel"/>
    <w:tmpl w:val="243A171A"/>
    <w:lvl w:ilvl="0" w:tplc="C52CDD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C86438"/>
    <w:multiLevelType w:val="multilevel"/>
    <w:tmpl w:val="ED1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0C7118"/>
    <w:multiLevelType w:val="hybridMultilevel"/>
    <w:tmpl w:val="29CA9272"/>
    <w:lvl w:ilvl="0" w:tplc="AA5644A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1F31C3"/>
    <w:multiLevelType w:val="hybridMultilevel"/>
    <w:tmpl w:val="B822892C"/>
    <w:lvl w:ilvl="0" w:tplc="960CED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647" w:hanging="360"/>
      </w:pPr>
    </w:lvl>
    <w:lvl w:ilvl="2" w:tplc="100C001B">
      <w:start w:val="1"/>
      <w:numFmt w:val="lowerRoman"/>
      <w:lvlText w:val="%3."/>
      <w:lvlJc w:val="right"/>
      <w:pPr>
        <w:ind w:left="2367" w:hanging="180"/>
      </w:pPr>
    </w:lvl>
    <w:lvl w:ilvl="3" w:tplc="100C000F" w:tentative="1">
      <w:start w:val="1"/>
      <w:numFmt w:val="decimal"/>
      <w:lvlText w:val="%4."/>
      <w:lvlJc w:val="left"/>
      <w:pPr>
        <w:ind w:left="3087" w:hanging="360"/>
      </w:pPr>
    </w:lvl>
    <w:lvl w:ilvl="4" w:tplc="100C0019" w:tentative="1">
      <w:start w:val="1"/>
      <w:numFmt w:val="lowerLetter"/>
      <w:lvlText w:val="%5."/>
      <w:lvlJc w:val="left"/>
      <w:pPr>
        <w:ind w:left="3807" w:hanging="360"/>
      </w:pPr>
    </w:lvl>
    <w:lvl w:ilvl="5" w:tplc="100C001B" w:tentative="1">
      <w:start w:val="1"/>
      <w:numFmt w:val="lowerRoman"/>
      <w:lvlText w:val="%6."/>
      <w:lvlJc w:val="right"/>
      <w:pPr>
        <w:ind w:left="4527" w:hanging="180"/>
      </w:pPr>
    </w:lvl>
    <w:lvl w:ilvl="6" w:tplc="100C000F" w:tentative="1">
      <w:start w:val="1"/>
      <w:numFmt w:val="decimal"/>
      <w:lvlText w:val="%7."/>
      <w:lvlJc w:val="left"/>
      <w:pPr>
        <w:ind w:left="5247" w:hanging="360"/>
      </w:pPr>
    </w:lvl>
    <w:lvl w:ilvl="7" w:tplc="100C0019" w:tentative="1">
      <w:start w:val="1"/>
      <w:numFmt w:val="lowerLetter"/>
      <w:lvlText w:val="%8."/>
      <w:lvlJc w:val="left"/>
      <w:pPr>
        <w:ind w:left="5967" w:hanging="360"/>
      </w:pPr>
    </w:lvl>
    <w:lvl w:ilvl="8" w:tplc="10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C9448B8"/>
    <w:multiLevelType w:val="hybridMultilevel"/>
    <w:tmpl w:val="CCF6AEE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53401E"/>
    <w:multiLevelType w:val="hybridMultilevel"/>
    <w:tmpl w:val="B0D448FE"/>
    <w:lvl w:ilvl="0" w:tplc="73D88A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FC6A53"/>
    <w:multiLevelType w:val="hybridMultilevel"/>
    <w:tmpl w:val="51CC9A50"/>
    <w:lvl w:ilvl="0" w:tplc="BCB4E47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92514E"/>
    <w:multiLevelType w:val="hybridMultilevel"/>
    <w:tmpl w:val="B822892C"/>
    <w:lvl w:ilvl="0" w:tplc="960CED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647" w:hanging="360"/>
      </w:pPr>
    </w:lvl>
    <w:lvl w:ilvl="2" w:tplc="100C001B">
      <w:start w:val="1"/>
      <w:numFmt w:val="lowerRoman"/>
      <w:lvlText w:val="%3."/>
      <w:lvlJc w:val="right"/>
      <w:pPr>
        <w:ind w:left="2367" w:hanging="180"/>
      </w:pPr>
    </w:lvl>
    <w:lvl w:ilvl="3" w:tplc="100C000F" w:tentative="1">
      <w:start w:val="1"/>
      <w:numFmt w:val="decimal"/>
      <w:lvlText w:val="%4."/>
      <w:lvlJc w:val="left"/>
      <w:pPr>
        <w:ind w:left="3087" w:hanging="360"/>
      </w:pPr>
    </w:lvl>
    <w:lvl w:ilvl="4" w:tplc="100C0019" w:tentative="1">
      <w:start w:val="1"/>
      <w:numFmt w:val="lowerLetter"/>
      <w:lvlText w:val="%5."/>
      <w:lvlJc w:val="left"/>
      <w:pPr>
        <w:ind w:left="3807" w:hanging="360"/>
      </w:pPr>
    </w:lvl>
    <w:lvl w:ilvl="5" w:tplc="100C001B" w:tentative="1">
      <w:start w:val="1"/>
      <w:numFmt w:val="lowerRoman"/>
      <w:lvlText w:val="%6."/>
      <w:lvlJc w:val="right"/>
      <w:pPr>
        <w:ind w:left="4527" w:hanging="180"/>
      </w:pPr>
    </w:lvl>
    <w:lvl w:ilvl="6" w:tplc="100C000F" w:tentative="1">
      <w:start w:val="1"/>
      <w:numFmt w:val="decimal"/>
      <w:lvlText w:val="%7."/>
      <w:lvlJc w:val="left"/>
      <w:pPr>
        <w:ind w:left="5247" w:hanging="360"/>
      </w:pPr>
    </w:lvl>
    <w:lvl w:ilvl="7" w:tplc="100C0019" w:tentative="1">
      <w:start w:val="1"/>
      <w:numFmt w:val="lowerLetter"/>
      <w:lvlText w:val="%8."/>
      <w:lvlJc w:val="left"/>
      <w:pPr>
        <w:ind w:left="5967" w:hanging="360"/>
      </w:pPr>
    </w:lvl>
    <w:lvl w:ilvl="8" w:tplc="10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7B0B1C4B"/>
    <w:multiLevelType w:val="hybridMultilevel"/>
    <w:tmpl w:val="BAE21B6A"/>
    <w:lvl w:ilvl="0" w:tplc="672804A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DF62254"/>
    <w:multiLevelType w:val="hybridMultilevel"/>
    <w:tmpl w:val="42B0DB9E"/>
    <w:lvl w:ilvl="0" w:tplc="0D0E16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481189">
    <w:abstractNumId w:val="9"/>
  </w:num>
  <w:num w:numId="2" w16cid:durableId="10572109">
    <w:abstractNumId w:val="5"/>
  </w:num>
  <w:num w:numId="3" w16cid:durableId="2059432994">
    <w:abstractNumId w:val="38"/>
  </w:num>
  <w:num w:numId="4" w16cid:durableId="592187">
    <w:abstractNumId w:val="10"/>
  </w:num>
  <w:num w:numId="5" w16cid:durableId="1349019880">
    <w:abstractNumId w:val="34"/>
  </w:num>
  <w:num w:numId="6" w16cid:durableId="708728060">
    <w:abstractNumId w:val="27"/>
  </w:num>
  <w:num w:numId="7" w16cid:durableId="1646734614">
    <w:abstractNumId w:val="3"/>
  </w:num>
  <w:num w:numId="8" w16cid:durableId="903683120">
    <w:abstractNumId w:val="30"/>
  </w:num>
  <w:num w:numId="9" w16cid:durableId="1972058502">
    <w:abstractNumId w:val="17"/>
  </w:num>
  <w:num w:numId="10" w16cid:durableId="883365741">
    <w:abstractNumId w:val="33"/>
  </w:num>
  <w:num w:numId="11" w16cid:durableId="670567606">
    <w:abstractNumId w:val="12"/>
  </w:num>
  <w:num w:numId="12" w16cid:durableId="292442514">
    <w:abstractNumId w:val="22"/>
  </w:num>
  <w:num w:numId="13" w16cid:durableId="1457529605">
    <w:abstractNumId w:val="37"/>
  </w:num>
  <w:num w:numId="14" w16cid:durableId="117214025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20082517">
    <w:abstractNumId w:val="36"/>
  </w:num>
  <w:num w:numId="16" w16cid:durableId="287131688">
    <w:abstractNumId w:val="18"/>
  </w:num>
  <w:num w:numId="17" w16cid:durableId="1716655718">
    <w:abstractNumId w:val="29"/>
  </w:num>
  <w:num w:numId="18" w16cid:durableId="226690457">
    <w:abstractNumId w:val="26"/>
  </w:num>
  <w:num w:numId="19" w16cid:durableId="433860961">
    <w:abstractNumId w:val="13"/>
  </w:num>
  <w:num w:numId="20" w16cid:durableId="1647783663">
    <w:abstractNumId w:val="4"/>
  </w:num>
  <w:num w:numId="21" w16cid:durableId="638724078">
    <w:abstractNumId w:val="19"/>
  </w:num>
  <w:num w:numId="22" w16cid:durableId="1869028281">
    <w:abstractNumId w:val="39"/>
  </w:num>
  <w:num w:numId="23" w16cid:durableId="1175850214">
    <w:abstractNumId w:val="23"/>
  </w:num>
  <w:num w:numId="24" w16cid:durableId="927344718">
    <w:abstractNumId w:val="31"/>
  </w:num>
  <w:num w:numId="25" w16cid:durableId="1911579516">
    <w:abstractNumId w:val="20"/>
  </w:num>
  <w:num w:numId="26" w16cid:durableId="534465564">
    <w:abstractNumId w:val="24"/>
  </w:num>
  <w:num w:numId="27" w16cid:durableId="1436360740">
    <w:abstractNumId w:val="28"/>
  </w:num>
  <w:num w:numId="28" w16cid:durableId="1397968980">
    <w:abstractNumId w:val="6"/>
  </w:num>
  <w:num w:numId="29" w16cid:durableId="642081353">
    <w:abstractNumId w:val="35"/>
  </w:num>
  <w:num w:numId="30" w16cid:durableId="1372723820">
    <w:abstractNumId w:val="11"/>
  </w:num>
  <w:num w:numId="31" w16cid:durableId="18775398">
    <w:abstractNumId w:val="16"/>
  </w:num>
  <w:num w:numId="32" w16cid:durableId="1094789109">
    <w:abstractNumId w:val="14"/>
  </w:num>
  <w:num w:numId="33" w16cid:durableId="396826631">
    <w:abstractNumId w:val="21"/>
  </w:num>
  <w:num w:numId="34" w16cid:durableId="1845629052">
    <w:abstractNumId w:val="2"/>
  </w:num>
  <w:num w:numId="35" w16cid:durableId="410933409">
    <w:abstractNumId w:val="25"/>
  </w:num>
  <w:num w:numId="36" w16cid:durableId="212813224">
    <w:abstractNumId w:val="40"/>
  </w:num>
  <w:num w:numId="37" w16cid:durableId="1824856648">
    <w:abstractNumId w:val="8"/>
  </w:num>
  <w:num w:numId="38" w16cid:durableId="560867867">
    <w:abstractNumId w:val="7"/>
  </w:num>
  <w:num w:numId="39" w16cid:durableId="233778837">
    <w:abstractNumId w:val="1"/>
  </w:num>
  <w:num w:numId="40" w16cid:durableId="954601146">
    <w:abstractNumId w:val="0"/>
  </w:num>
  <w:num w:numId="41" w16cid:durableId="2045325891">
    <w:abstractNumId w:val="32"/>
  </w:num>
  <w:num w:numId="42" w16cid:durableId="10137229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20"/>
    <w:rsid w:val="00010E8C"/>
    <w:rsid w:val="000134D2"/>
    <w:rsid w:val="00013B02"/>
    <w:rsid w:val="00022CCF"/>
    <w:rsid w:val="000251E4"/>
    <w:rsid w:val="00025589"/>
    <w:rsid w:val="00035271"/>
    <w:rsid w:val="00036C84"/>
    <w:rsid w:val="000423C4"/>
    <w:rsid w:val="00044394"/>
    <w:rsid w:val="00050DB1"/>
    <w:rsid w:val="0005328E"/>
    <w:rsid w:val="00055015"/>
    <w:rsid w:val="000559D4"/>
    <w:rsid w:val="00060AAE"/>
    <w:rsid w:val="00067A0A"/>
    <w:rsid w:val="000703F5"/>
    <w:rsid w:val="00071065"/>
    <w:rsid w:val="0007518B"/>
    <w:rsid w:val="000758A9"/>
    <w:rsid w:val="000858E2"/>
    <w:rsid w:val="0008725E"/>
    <w:rsid w:val="0009022A"/>
    <w:rsid w:val="00091E66"/>
    <w:rsid w:val="00094630"/>
    <w:rsid w:val="000A5846"/>
    <w:rsid w:val="000A79EA"/>
    <w:rsid w:val="000A7C34"/>
    <w:rsid w:val="000B09B3"/>
    <w:rsid w:val="000B0C8E"/>
    <w:rsid w:val="000B4F7D"/>
    <w:rsid w:val="000B6437"/>
    <w:rsid w:val="000B6520"/>
    <w:rsid w:val="000B69DE"/>
    <w:rsid w:val="000C09A5"/>
    <w:rsid w:val="000C1568"/>
    <w:rsid w:val="000C34E4"/>
    <w:rsid w:val="000C4474"/>
    <w:rsid w:val="000C4A6F"/>
    <w:rsid w:val="000C5299"/>
    <w:rsid w:val="000D04A2"/>
    <w:rsid w:val="000D220F"/>
    <w:rsid w:val="000E0819"/>
    <w:rsid w:val="000E16DC"/>
    <w:rsid w:val="000E3213"/>
    <w:rsid w:val="000E6059"/>
    <w:rsid w:val="000E72F0"/>
    <w:rsid w:val="000F36A5"/>
    <w:rsid w:val="000F40A6"/>
    <w:rsid w:val="000F68FE"/>
    <w:rsid w:val="00101639"/>
    <w:rsid w:val="00110A7E"/>
    <w:rsid w:val="00111889"/>
    <w:rsid w:val="00112C67"/>
    <w:rsid w:val="00112DD4"/>
    <w:rsid w:val="00114B70"/>
    <w:rsid w:val="001152BE"/>
    <w:rsid w:val="00116378"/>
    <w:rsid w:val="001225B0"/>
    <w:rsid w:val="00123035"/>
    <w:rsid w:val="00123410"/>
    <w:rsid w:val="001266CA"/>
    <w:rsid w:val="001315B1"/>
    <w:rsid w:val="00132221"/>
    <w:rsid w:val="001340BC"/>
    <w:rsid w:val="001361FA"/>
    <w:rsid w:val="00143F35"/>
    <w:rsid w:val="0014469A"/>
    <w:rsid w:val="00147726"/>
    <w:rsid w:val="00150462"/>
    <w:rsid w:val="00150FF7"/>
    <w:rsid w:val="001556CC"/>
    <w:rsid w:val="00157579"/>
    <w:rsid w:val="00165095"/>
    <w:rsid w:val="00166625"/>
    <w:rsid w:val="00171EA0"/>
    <w:rsid w:val="001744F5"/>
    <w:rsid w:val="00174946"/>
    <w:rsid w:val="001841C7"/>
    <w:rsid w:val="0019109D"/>
    <w:rsid w:val="00196F91"/>
    <w:rsid w:val="001B1103"/>
    <w:rsid w:val="001B2B36"/>
    <w:rsid w:val="001B4D70"/>
    <w:rsid w:val="001B7C6E"/>
    <w:rsid w:val="001C3368"/>
    <w:rsid w:val="001C3B76"/>
    <w:rsid w:val="001C5385"/>
    <w:rsid w:val="001C6C87"/>
    <w:rsid w:val="001D1D6F"/>
    <w:rsid w:val="001D352F"/>
    <w:rsid w:val="001D554B"/>
    <w:rsid w:val="001D6769"/>
    <w:rsid w:val="001E0EA7"/>
    <w:rsid w:val="001E21AC"/>
    <w:rsid w:val="001E24D6"/>
    <w:rsid w:val="001E33F9"/>
    <w:rsid w:val="001E3BFD"/>
    <w:rsid w:val="001E4A53"/>
    <w:rsid w:val="001E548F"/>
    <w:rsid w:val="001E5928"/>
    <w:rsid w:val="001F1308"/>
    <w:rsid w:val="001F490C"/>
    <w:rsid w:val="00202805"/>
    <w:rsid w:val="00203BE3"/>
    <w:rsid w:val="002121FB"/>
    <w:rsid w:val="00212205"/>
    <w:rsid w:val="00215095"/>
    <w:rsid w:val="00217881"/>
    <w:rsid w:val="00225536"/>
    <w:rsid w:val="00226703"/>
    <w:rsid w:val="00226B0D"/>
    <w:rsid w:val="00227DE0"/>
    <w:rsid w:val="00236657"/>
    <w:rsid w:val="0023796B"/>
    <w:rsid w:val="00241BD9"/>
    <w:rsid w:val="00243E12"/>
    <w:rsid w:val="0024476E"/>
    <w:rsid w:val="0024530F"/>
    <w:rsid w:val="00260BEF"/>
    <w:rsid w:val="00262632"/>
    <w:rsid w:val="00262744"/>
    <w:rsid w:val="00263843"/>
    <w:rsid w:val="00264D90"/>
    <w:rsid w:val="0026739F"/>
    <w:rsid w:val="00270343"/>
    <w:rsid w:val="0027191E"/>
    <w:rsid w:val="00273575"/>
    <w:rsid w:val="00274D85"/>
    <w:rsid w:val="00275EA2"/>
    <w:rsid w:val="00281E8A"/>
    <w:rsid w:val="00282D77"/>
    <w:rsid w:val="00284795"/>
    <w:rsid w:val="0028648D"/>
    <w:rsid w:val="00286EE0"/>
    <w:rsid w:val="002911A7"/>
    <w:rsid w:val="00291D0E"/>
    <w:rsid w:val="00292CAF"/>
    <w:rsid w:val="0029367E"/>
    <w:rsid w:val="002A3516"/>
    <w:rsid w:val="002A36AA"/>
    <w:rsid w:val="002A4EA5"/>
    <w:rsid w:val="002A544F"/>
    <w:rsid w:val="002A69D8"/>
    <w:rsid w:val="002A6ABD"/>
    <w:rsid w:val="002A6B4B"/>
    <w:rsid w:val="002A7BCE"/>
    <w:rsid w:val="002B1D72"/>
    <w:rsid w:val="002B4509"/>
    <w:rsid w:val="002B487F"/>
    <w:rsid w:val="002B6273"/>
    <w:rsid w:val="002C1D14"/>
    <w:rsid w:val="002C34DF"/>
    <w:rsid w:val="002C70D0"/>
    <w:rsid w:val="002D2543"/>
    <w:rsid w:val="002E1616"/>
    <w:rsid w:val="002E5A1C"/>
    <w:rsid w:val="002E5E64"/>
    <w:rsid w:val="002F0C67"/>
    <w:rsid w:val="002F23D8"/>
    <w:rsid w:val="002F279B"/>
    <w:rsid w:val="002F39C9"/>
    <w:rsid w:val="002F487D"/>
    <w:rsid w:val="002F6B8F"/>
    <w:rsid w:val="002F6BA9"/>
    <w:rsid w:val="00313133"/>
    <w:rsid w:val="00313CD2"/>
    <w:rsid w:val="003140DF"/>
    <w:rsid w:val="0031479C"/>
    <w:rsid w:val="00317494"/>
    <w:rsid w:val="00320EF1"/>
    <w:rsid w:val="0032186F"/>
    <w:rsid w:val="00324E4D"/>
    <w:rsid w:val="00324E9A"/>
    <w:rsid w:val="0033230A"/>
    <w:rsid w:val="00334115"/>
    <w:rsid w:val="0033520E"/>
    <w:rsid w:val="00341118"/>
    <w:rsid w:val="00342BC2"/>
    <w:rsid w:val="0034416B"/>
    <w:rsid w:val="003452CD"/>
    <w:rsid w:val="00345E6F"/>
    <w:rsid w:val="00354C47"/>
    <w:rsid w:val="00355216"/>
    <w:rsid w:val="003564A3"/>
    <w:rsid w:val="00362F4D"/>
    <w:rsid w:val="00363C7C"/>
    <w:rsid w:val="003640C1"/>
    <w:rsid w:val="003644F9"/>
    <w:rsid w:val="003672E1"/>
    <w:rsid w:val="00373EEC"/>
    <w:rsid w:val="00381774"/>
    <w:rsid w:val="003818F1"/>
    <w:rsid w:val="00382F8A"/>
    <w:rsid w:val="0038396F"/>
    <w:rsid w:val="00384771"/>
    <w:rsid w:val="00384F34"/>
    <w:rsid w:val="0038536E"/>
    <w:rsid w:val="0038677D"/>
    <w:rsid w:val="0038687D"/>
    <w:rsid w:val="00390913"/>
    <w:rsid w:val="003954D2"/>
    <w:rsid w:val="00396A2C"/>
    <w:rsid w:val="003970D4"/>
    <w:rsid w:val="003A0785"/>
    <w:rsid w:val="003A1FC2"/>
    <w:rsid w:val="003A503C"/>
    <w:rsid w:val="003A5493"/>
    <w:rsid w:val="003A7C04"/>
    <w:rsid w:val="003B1AE1"/>
    <w:rsid w:val="003B6CB9"/>
    <w:rsid w:val="003C05B8"/>
    <w:rsid w:val="003C7A8C"/>
    <w:rsid w:val="003D0DB8"/>
    <w:rsid w:val="003D1B11"/>
    <w:rsid w:val="003D1C19"/>
    <w:rsid w:val="003D2731"/>
    <w:rsid w:val="003D3445"/>
    <w:rsid w:val="003D48E4"/>
    <w:rsid w:val="003D5B40"/>
    <w:rsid w:val="003E43D3"/>
    <w:rsid w:val="003F05E7"/>
    <w:rsid w:val="003F6F86"/>
    <w:rsid w:val="003F7403"/>
    <w:rsid w:val="00403937"/>
    <w:rsid w:val="004043EB"/>
    <w:rsid w:val="00411C15"/>
    <w:rsid w:val="00414EE9"/>
    <w:rsid w:val="004151D3"/>
    <w:rsid w:val="00415E43"/>
    <w:rsid w:val="00417902"/>
    <w:rsid w:val="00422EE7"/>
    <w:rsid w:val="004231DE"/>
    <w:rsid w:val="00426F2A"/>
    <w:rsid w:val="004323AB"/>
    <w:rsid w:val="00436121"/>
    <w:rsid w:val="004375E4"/>
    <w:rsid w:val="004402DC"/>
    <w:rsid w:val="004423A2"/>
    <w:rsid w:val="004476A1"/>
    <w:rsid w:val="00450A22"/>
    <w:rsid w:val="004512CC"/>
    <w:rsid w:val="00451C10"/>
    <w:rsid w:val="00461624"/>
    <w:rsid w:val="00462129"/>
    <w:rsid w:val="004630E9"/>
    <w:rsid w:val="00463233"/>
    <w:rsid w:val="00465B0D"/>
    <w:rsid w:val="00467311"/>
    <w:rsid w:val="00477F4D"/>
    <w:rsid w:val="004807A8"/>
    <w:rsid w:val="004807FE"/>
    <w:rsid w:val="00480CFA"/>
    <w:rsid w:val="00481061"/>
    <w:rsid w:val="00481831"/>
    <w:rsid w:val="00486AED"/>
    <w:rsid w:val="00487FEE"/>
    <w:rsid w:val="00494794"/>
    <w:rsid w:val="00497BE8"/>
    <w:rsid w:val="004A030A"/>
    <w:rsid w:val="004A0539"/>
    <w:rsid w:val="004A076E"/>
    <w:rsid w:val="004A3721"/>
    <w:rsid w:val="004A6F14"/>
    <w:rsid w:val="004B7AAC"/>
    <w:rsid w:val="004C266C"/>
    <w:rsid w:val="004C4E91"/>
    <w:rsid w:val="004D210B"/>
    <w:rsid w:val="004D6FA4"/>
    <w:rsid w:val="004D7A2F"/>
    <w:rsid w:val="004E47A9"/>
    <w:rsid w:val="004F2801"/>
    <w:rsid w:val="004F344F"/>
    <w:rsid w:val="004F44C6"/>
    <w:rsid w:val="004F723D"/>
    <w:rsid w:val="005000DB"/>
    <w:rsid w:val="00503780"/>
    <w:rsid w:val="00505A8C"/>
    <w:rsid w:val="00511199"/>
    <w:rsid w:val="00514B79"/>
    <w:rsid w:val="00515553"/>
    <w:rsid w:val="0051598F"/>
    <w:rsid w:val="00523515"/>
    <w:rsid w:val="00524FD7"/>
    <w:rsid w:val="00526408"/>
    <w:rsid w:val="00531E07"/>
    <w:rsid w:val="00534477"/>
    <w:rsid w:val="00535496"/>
    <w:rsid w:val="00541ED7"/>
    <w:rsid w:val="00542592"/>
    <w:rsid w:val="00542B6C"/>
    <w:rsid w:val="00544E58"/>
    <w:rsid w:val="00551587"/>
    <w:rsid w:val="00552EF9"/>
    <w:rsid w:val="005621BB"/>
    <w:rsid w:val="005630A4"/>
    <w:rsid w:val="005636A8"/>
    <w:rsid w:val="0056538A"/>
    <w:rsid w:val="00580F0F"/>
    <w:rsid w:val="005846EB"/>
    <w:rsid w:val="0058533D"/>
    <w:rsid w:val="005858D8"/>
    <w:rsid w:val="00587353"/>
    <w:rsid w:val="005915CE"/>
    <w:rsid w:val="00591BF0"/>
    <w:rsid w:val="005933F2"/>
    <w:rsid w:val="005A2AAB"/>
    <w:rsid w:val="005A2DED"/>
    <w:rsid w:val="005B0152"/>
    <w:rsid w:val="005B5E93"/>
    <w:rsid w:val="005B7E2E"/>
    <w:rsid w:val="005C4618"/>
    <w:rsid w:val="005C6C37"/>
    <w:rsid w:val="005D0FC8"/>
    <w:rsid w:val="005E1C1C"/>
    <w:rsid w:val="005E2D96"/>
    <w:rsid w:val="005E3237"/>
    <w:rsid w:val="005F0591"/>
    <w:rsid w:val="005F085D"/>
    <w:rsid w:val="005F0C63"/>
    <w:rsid w:val="005F11A4"/>
    <w:rsid w:val="005F20C4"/>
    <w:rsid w:val="005F2FE7"/>
    <w:rsid w:val="005F3077"/>
    <w:rsid w:val="005F5097"/>
    <w:rsid w:val="005F58A4"/>
    <w:rsid w:val="005F62B5"/>
    <w:rsid w:val="005F7B16"/>
    <w:rsid w:val="006022A6"/>
    <w:rsid w:val="006024E3"/>
    <w:rsid w:val="00603074"/>
    <w:rsid w:val="006039C5"/>
    <w:rsid w:val="00604515"/>
    <w:rsid w:val="00605B34"/>
    <w:rsid w:val="00605D7F"/>
    <w:rsid w:val="006068B1"/>
    <w:rsid w:val="00610515"/>
    <w:rsid w:val="00611792"/>
    <w:rsid w:val="00611FF3"/>
    <w:rsid w:val="00612BB4"/>
    <w:rsid w:val="0061598E"/>
    <w:rsid w:val="00620937"/>
    <w:rsid w:val="0062155F"/>
    <w:rsid w:val="0062163D"/>
    <w:rsid w:val="00626889"/>
    <w:rsid w:val="0062743D"/>
    <w:rsid w:val="006308C7"/>
    <w:rsid w:val="00630BE8"/>
    <w:rsid w:val="00632C39"/>
    <w:rsid w:val="006354C2"/>
    <w:rsid w:val="006372BF"/>
    <w:rsid w:val="00641E73"/>
    <w:rsid w:val="00643F10"/>
    <w:rsid w:val="0065081A"/>
    <w:rsid w:val="00653981"/>
    <w:rsid w:val="00653B2D"/>
    <w:rsid w:val="00654EBE"/>
    <w:rsid w:val="00655716"/>
    <w:rsid w:val="0065615D"/>
    <w:rsid w:val="006574E2"/>
    <w:rsid w:val="0065757E"/>
    <w:rsid w:val="0065792C"/>
    <w:rsid w:val="0066188D"/>
    <w:rsid w:val="00667F78"/>
    <w:rsid w:val="00670F1C"/>
    <w:rsid w:val="006715C2"/>
    <w:rsid w:val="00673217"/>
    <w:rsid w:val="00674BEE"/>
    <w:rsid w:val="00675868"/>
    <w:rsid w:val="006777D9"/>
    <w:rsid w:val="00685424"/>
    <w:rsid w:val="00685B3C"/>
    <w:rsid w:val="006929D7"/>
    <w:rsid w:val="00694B2C"/>
    <w:rsid w:val="00697A24"/>
    <w:rsid w:val="006A0450"/>
    <w:rsid w:val="006A1222"/>
    <w:rsid w:val="006A58D7"/>
    <w:rsid w:val="006A5E89"/>
    <w:rsid w:val="006A608D"/>
    <w:rsid w:val="006A73D2"/>
    <w:rsid w:val="006A7C02"/>
    <w:rsid w:val="006B062B"/>
    <w:rsid w:val="006B152A"/>
    <w:rsid w:val="006B2FBF"/>
    <w:rsid w:val="006B4167"/>
    <w:rsid w:val="006C2FCB"/>
    <w:rsid w:val="006C5E05"/>
    <w:rsid w:val="006C7971"/>
    <w:rsid w:val="006C7B00"/>
    <w:rsid w:val="006D26DF"/>
    <w:rsid w:val="006D2C66"/>
    <w:rsid w:val="006D4DD3"/>
    <w:rsid w:val="006D50F7"/>
    <w:rsid w:val="006D5D33"/>
    <w:rsid w:val="006D6740"/>
    <w:rsid w:val="006D7523"/>
    <w:rsid w:val="006E24B1"/>
    <w:rsid w:val="006E2FE4"/>
    <w:rsid w:val="006E3427"/>
    <w:rsid w:val="006E46F9"/>
    <w:rsid w:val="006E572C"/>
    <w:rsid w:val="006E7A51"/>
    <w:rsid w:val="006F1B41"/>
    <w:rsid w:val="006F2E06"/>
    <w:rsid w:val="006F484F"/>
    <w:rsid w:val="006F6D4B"/>
    <w:rsid w:val="006F786C"/>
    <w:rsid w:val="00701F30"/>
    <w:rsid w:val="007026CA"/>
    <w:rsid w:val="00703D16"/>
    <w:rsid w:val="00703D6B"/>
    <w:rsid w:val="007045D2"/>
    <w:rsid w:val="00704BE4"/>
    <w:rsid w:val="007053CF"/>
    <w:rsid w:val="00706E01"/>
    <w:rsid w:val="00710229"/>
    <w:rsid w:val="00717DD9"/>
    <w:rsid w:val="00721B41"/>
    <w:rsid w:val="007240D4"/>
    <w:rsid w:val="00724A60"/>
    <w:rsid w:val="00730CD4"/>
    <w:rsid w:val="00730FF7"/>
    <w:rsid w:val="0073460D"/>
    <w:rsid w:val="007369C3"/>
    <w:rsid w:val="007435B8"/>
    <w:rsid w:val="0074732D"/>
    <w:rsid w:val="00747FCF"/>
    <w:rsid w:val="00750891"/>
    <w:rsid w:val="0075385C"/>
    <w:rsid w:val="00754212"/>
    <w:rsid w:val="00757588"/>
    <w:rsid w:val="007615D2"/>
    <w:rsid w:val="00765C8B"/>
    <w:rsid w:val="00767765"/>
    <w:rsid w:val="007704AA"/>
    <w:rsid w:val="00770831"/>
    <w:rsid w:val="0077354B"/>
    <w:rsid w:val="00774F9F"/>
    <w:rsid w:val="00775699"/>
    <w:rsid w:val="00780470"/>
    <w:rsid w:val="00780AD8"/>
    <w:rsid w:val="0078228A"/>
    <w:rsid w:val="00782CE8"/>
    <w:rsid w:val="00783199"/>
    <w:rsid w:val="00784245"/>
    <w:rsid w:val="00787630"/>
    <w:rsid w:val="00787D26"/>
    <w:rsid w:val="00791F03"/>
    <w:rsid w:val="0079679E"/>
    <w:rsid w:val="0079749D"/>
    <w:rsid w:val="007A0F51"/>
    <w:rsid w:val="007A3092"/>
    <w:rsid w:val="007B1639"/>
    <w:rsid w:val="007B6581"/>
    <w:rsid w:val="007B6E42"/>
    <w:rsid w:val="007C0BC7"/>
    <w:rsid w:val="007C1F3A"/>
    <w:rsid w:val="007C42F9"/>
    <w:rsid w:val="007C56E0"/>
    <w:rsid w:val="007C7ED4"/>
    <w:rsid w:val="007D351F"/>
    <w:rsid w:val="007D39FB"/>
    <w:rsid w:val="007D67F7"/>
    <w:rsid w:val="007D68B8"/>
    <w:rsid w:val="007D6F02"/>
    <w:rsid w:val="007D74C0"/>
    <w:rsid w:val="007E0222"/>
    <w:rsid w:val="007E238B"/>
    <w:rsid w:val="007E4EA4"/>
    <w:rsid w:val="007E6CE4"/>
    <w:rsid w:val="007F084A"/>
    <w:rsid w:val="007F0B5F"/>
    <w:rsid w:val="007F15A3"/>
    <w:rsid w:val="007F1CA1"/>
    <w:rsid w:val="007F2546"/>
    <w:rsid w:val="007F2C40"/>
    <w:rsid w:val="007F4675"/>
    <w:rsid w:val="007F76DE"/>
    <w:rsid w:val="00800E10"/>
    <w:rsid w:val="008010FA"/>
    <w:rsid w:val="00801FC6"/>
    <w:rsid w:val="00802DF4"/>
    <w:rsid w:val="00803342"/>
    <w:rsid w:val="0080385D"/>
    <w:rsid w:val="00805485"/>
    <w:rsid w:val="008122D1"/>
    <w:rsid w:val="00812E24"/>
    <w:rsid w:val="00821335"/>
    <w:rsid w:val="0082382B"/>
    <w:rsid w:val="00824B6D"/>
    <w:rsid w:val="008250D5"/>
    <w:rsid w:val="0082538A"/>
    <w:rsid w:val="00827724"/>
    <w:rsid w:val="00830798"/>
    <w:rsid w:val="00831CD8"/>
    <w:rsid w:val="008355FF"/>
    <w:rsid w:val="00835E75"/>
    <w:rsid w:val="008367E3"/>
    <w:rsid w:val="008403CC"/>
    <w:rsid w:val="00840D3A"/>
    <w:rsid w:val="0084215D"/>
    <w:rsid w:val="008435BF"/>
    <w:rsid w:val="00843A38"/>
    <w:rsid w:val="00844977"/>
    <w:rsid w:val="00853916"/>
    <w:rsid w:val="0085434E"/>
    <w:rsid w:val="00855337"/>
    <w:rsid w:val="0085645C"/>
    <w:rsid w:val="00856E21"/>
    <w:rsid w:val="0085731C"/>
    <w:rsid w:val="00857A26"/>
    <w:rsid w:val="00865D47"/>
    <w:rsid w:val="00867F0A"/>
    <w:rsid w:val="008716D7"/>
    <w:rsid w:val="00872963"/>
    <w:rsid w:val="008741AC"/>
    <w:rsid w:val="00880B50"/>
    <w:rsid w:val="00883DFF"/>
    <w:rsid w:val="008900D4"/>
    <w:rsid w:val="008907C4"/>
    <w:rsid w:val="008939B8"/>
    <w:rsid w:val="00894EAA"/>
    <w:rsid w:val="008956FD"/>
    <w:rsid w:val="00896BF4"/>
    <w:rsid w:val="008A1481"/>
    <w:rsid w:val="008A4953"/>
    <w:rsid w:val="008A6062"/>
    <w:rsid w:val="008A646B"/>
    <w:rsid w:val="008C3483"/>
    <w:rsid w:val="008C4C55"/>
    <w:rsid w:val="008C4EDD"/>
    <w:rsid w:val="008C5460"/>
    <w:rsid w:val="008D07C3"/>
    <w:rsid w:val="008D3718"/>
    <w:rsid w:val="008D3899"/>
    <w:rsid w:val="008D71AB"/>
    <w:rsid w:val="008E1B0D"/>
    <w:rsid w:val="008E5020"/>
    <w:rsid w:val="008E616F"/>
    <w:rsid w:val="008E6C1E"/>
    <w:rsid w:val="008F0008"/>
    <w:rsid w:val="008F01D2"/>
    <w:rsid w:val="008F4F45"/>
    <w:rsid w:val="009009E4"/>
    <w:rsid w:val="00901A1F"/>
    <w:rsid w:val="00902E5B"/>
    <w:rsid w:val="0091280F"/>
    <w:rsid w:val="00913D8E"/>
    <w:rsid w:val="0092239E"/>
    <w:rsid w:val="009262DA"/>
    <w:rsid w:val="00932C0E"/>
    <w:rsid w:val="00934F27"/>
    <w:rsid w:val="00935760"/>
    <w:rsid w:val="00935AB2"/>
    <w:rsid w:val="00941850"/>
    <w:rsid w:val="00941C8E"/>
    <w:rsid w:val="009440BF"/>
    <w:rsid w:val="00944E02"/>
    <w:rsid w:val="009468E2"/>
    <w:rsid w:val="00946D72"/>
    <w:rsid w:val="00947EF8"/>
    <w:rsid w:val="00953761"/>
    <w:rsid w:val="00955F6F"/>
    <w:rsid w:val="00956852"/>
    <w:rsid w:val="00960C44"/>
    <w:rsid w:val="009621A9"/>
    <w:rsid w:val="009642E2"/>
    <w:rsid w:val="0096654B"/>
    <w:rsid w:val="0096781F"/>
    <w:rsid w:val="009723AB"/>
    <w:rsid w:val="009771A9"/>
    <w:rsid w:val="009804F7"/>
    <w:rsid w:val="00985F95"/>
    <w:rsid w:val="009877E8"/>
    <w:rsid w:val="009878CA"/>
    <w:rsid w:val="00994212"/>
    <w:rsid w:val="00995765"/>
    <w:rsid w:val="009A0B3B"/>
    <w:rsid w:val="009A1A99"/>
    <w:rsid w:val="009A1E6E"/>
    <w:rsid w:val="009A3373"/>
    <w:rsid w:val="009A4012"/>
    <w:rsid w:val="009A5CF5"/>
    <w:rsid w:val="009A739F"/>
    <w:rsid w:val="009A7879"/>
    <w:rsid w:val="009A7923"/>
    <w:rsid w:val="009B2639"/>
    <w:rsid w:val="009B6098"/>
    <w:rsid w:val="009C03E6"/>
    <w:rsid w:val="009C238E"/>
    <w:rsid w:val="009C3457"/>
    <w:rsid w:val="009C3881"/>
    <w:rsid w:val="009C39BC"/>
    <w:rsid w:val="009C5BF4"/>
    <w:rsid w:val="009C5E05"/>
    <w:rsid w:val="009C63EE"/>
    <w:rsid w:val="009D20C1"/>
    <w:rsid w:val="009D2CA3"/>
    <w:rsid w:val="009D7A39"/>
    <w:rsid w:val="009E496E"/>
    <w:rsid w:val="009E4D94"/>
    <w:rsid w:val="009E5A26"/>
    <w:rsid w:val="009E657E"/>
    <w:rsid w:val="009F18BD"/>
    <w:rsid w:val="009F225C"/>
    <w:rsid w:val="009F22E3"/>
    <w:rsid w:val="009F2C91"/>
    <w:rsid w:val="009F78D8"/>
    <w:rsid w:val="00A0027F"/>
    <w:rsid w:val="00A00672"/>
    <w:rsid w:val="00A00FA0"/>
    <w:rsid w:val="00A01C72"/>
    <w:rsid w:val="00A06B02"/>
    <w:rsid w:val="00A0732A"/>
    <w:rsid w:val="00A0746B"/>
    <w:rsid w:val="00A14320"/>
    <w:rsid w:val="00A14EBA"/>
    <w:rsid w:val="00A151E2"/>
    <w:rsid w:val="00A25FC3"/>
    <w:rsid w:val="00A2767D"/>
    <w:rsid w:val="00A3225C"/>
    <w:rsid w:val="00A40B3B"/>
    <w:rsid w:val="00A415B6"/>
    <w:rsid w:val="00A43D61"/>
    <w:rsid w:val="00A478C4"/>
    <w:rsid w:val="00A47E42"/>
    <w:rsid w:val="00A51338"/>
    <w:rsid w:val="00A554E2"/>
    <w:rsid w:val="00A61725"/>
    <w:rsid w:val="00A641F7"/>
    <w:rsid w:val="00A6433C"/>
    <w:rsid w:val="00A735E7"/>
    <w:rsid w:val="00A74F7B"/>
    <w:rsid w:val="00A74F82"/>
    <w:rsid w:val="00A75C67"/>
    <w:rsid w:val="00A76296"/>
    <w:rsid w:val="00A80A0B"/>
    <w:rsid w:val="00A81E46"/>
    <w:rsid w:val="00A854F2"/>
    <w:rsid w:val="00A87BA3"/>
    <w:rsid w:val="00A94B84"/>
    <w:rsid w:val="00A953F3"/>
    <w:rsid w:val="00AA00D2"/>
    <w:rsid w:val="00AA0346"/>
    <w:rsid w:val="00AA0AD9"/>
    <w:rsid w:val="00AA0F00"/>
    <w:rsid w:val="00AA5543"/>
    <w:rsid w:val="00AB1FAD"/>
    <w:rsid w:val="00AB35CC"/>
    <w:rsid w:val="00AB473A"/>
    <w:rsid w:val="00AC2B1F"/>
    <w:rsid w:val="00AC355A"/>
    <w:rsid w:val="00AC537B"/>
    <w:rsid w:val="00AD0989"/>
    <w:rsid w:val="00AD244A"/>
    <w:rsid w:val="00AD3619"/>
    <w:rsid w:val="00AD787D"/>
    <w:rsid w:val="00AE012C"/>
    <w:rsid w:val="00AE4399"/>
    <w:rsid w:val="00AE48B7"/>
    <w:rsid w:val="00AF4EF4"/>
    <w:rsid w:val="00AF510D"/>
    <w:rsid w:val="00AF5F11"/>
    <w:rsid w:val="00AF6318"/>
    <w:rsid w:val="00B0236E"/>
    <w:rsid w:val="00B047EB"/>
    <w:rsid w:val="00B130E7"/>
    <w:rsid w:val="00B14372"/>
    <w:rsid w:val="00B14382"/>
    <w:rsid w:val="00B17ACA"/>
    <w:rsid w:val="00B228BB"/>
    <w:rsid w:val="00B23E7A"/>
    <w:rsid w:val="00B23F01"/>
    <w:rsid w:val="00B24371"/>
    <w:rsid w:val="00B254E3"/>
    <w:rsid w:val="00B266E0"/>
    <w:rsid w:val="00B314E3"/>
    <w:rsid w:val="00B32691"/>
    <w:rsid w:val="00B326BC"/>
    <w:rsid w:val="00B32FD7"/>
    <w:rsid w:val="00B330D2"/>
    <w:rsid w:val="00B33F4A"/>
    <w:rsid w:val="00B37DC0"/>
    <w:rsid w:val="00B4377C"/>
    <w:rsid w:val="00B4401E"/>
    <w:rsid w:val="00B51F96"/>
    <w:rsid w:val="00B53B6E"/>
    <w:rsid w:val="00B60F32"/>
    <w:rsid w:val="00B637A7"/>
    <w:rsid w:val="00B656DC"/>
    <w:rsid w:val="00B6677A"/>
    <w:rsid w:val="00B71504"/>
    <w:rsid w:val="00B80C57"/>
    <w:rsid w:val="00B82191"/>
    <w:rsid w:val="00B842C8"/>
    <w:rsid w:val="00B84D09"/>
    <w:rsid w:val="00B85ACC"/>
    <w:rsid w:val="00B86C2B"/>
    <w:rsid w:val="00B87D8B"/>
    <w:rsid w:val="00B9056D"/>
    <w:rsid w:val="00B91216"/>
    <w:rsid w:val="00B92E68"/>
    <w:rsid w:val="00B9588A"/>
    <w:rsid w:val="00BA1294"/>
    <w:rsid w:val="00BA33CE"/>
    <w:rsid w:val="00BA43BD"/>
    <w:rsid w:val="00BA4839"/>
    <w:rsid w:val="00BA6027"/>
    <w:rsid w:val="00BA778A"/>
    <w:rsid w:val="00BB0F1A"/>
    <w:rsid w:val="00BB2ECD"/>
    <w:rsid w:val="00BB680C"/>
    <w:rsid w:val="00BB7BD9"/>
    <w:rsid w:val="00BC0137"/>
    <w:rsid w:val="00BC140F"/>
    <w:rsid w:val="00BC2249"/>
    <w:rsid w:val="00BC2902"/>
    <w:rsid w:val="00BD0B32"/>
    <w:rsid w:val="00BD50F5"/>
    <w:rsid w:val="00BD5485"/>
    <w:rsid w:val="00BD6AB0"/>
    <w:rsid w:val="00BE05CB"/>
    <w:rsid w:val="00BE19F5"/>
    <w:rsid w:val="00BE436D"/>
    <w:rsid w:val="00BF35D0"/>
    <w:rsid w:val="00BF4658"/>
    <w:rsid w:val="00BF7650"/>
    <w:rsid w:val="00C024CB"/>
    <w:rsid w:val="00C05BAC"/>
    <w:rsid w:val="00C23644"/>
    <w:rsid w:val="00C246A6"/>
    <w:rsid w:val="00C24881"/>
    <w:rsid w:val="00C24FAD"/>
    <w:rsid w:val="00C25072"/>
    <w:rsid w:val="00C26618"/>
    <w:rsid w:val="00C2662C"/>
    <w:rsid w:val="00C31594"/>
    <w:rsid w:val="00C328F6"/>
    <w:rsid w:val="00C33B1A"/>
    <w:rsid w:val="00C4013C"/>
    <w:rsid w:val="00C41A68"/>
    <w:rsid w:val="00C4372B"/>
    <w:rsid w:val="00C5523E"/>
    <w:rsid w:val="00C5601F"/>
    <w:rsid w:val="00C56C28"/>
    <w:rsid w:val="00C5751C"/>
    <w:rsid w:val="00C64811"/>
    <w:rsid w:val="00C64F59"/>
    <w:rsid w:val="00C71F87"/>
    <w:rsid w:val="00C72758"/>
    <w:rsid w:val="00C72AF1"/>
    <w:rsid w:val="00C75587"/>
    <w:rsid w:val="00C82AA5"/>
    <w:rsid w:val="00C83365"/>
    <w:rsid w:val="00C84432"/>
    <w:rsid w:val="00C84FB6"/>
    <w:rsid w:val="00C858EA"/>
    <w:rsid w:val="00C90005"/>
    <w:rsid w:val="00C94288"/>
    <w:rsid w:val="00C9563E"/>
    <w:rsid w:val="00C96186"/>
    <w:rsid w:val="00CA7C00"/>
    <w:rsid w:val="00CB000D"/>
    <w:rsid w:val="00CB03CC"/>
    <w:rsid w:val="00CB0D16"/>
    <w:rsid w:val="00CB30A1"/>
    <w:rsid w:val="00CB314E"/>
    <w:rsid w:val="00CC1C1B"/>
    <w:rsid w:val="00CC5322"/>
    <w:rsid w:val="00CC63C1"/>
    <w:rsid w:val="00CC6968"/>
    <w:rsid w:val="00CC6FFC"/>
    <w:rsid w:val="00CD3CD7"/>
    <w:rsid w:val="00CD436D"/>
    <w:rsid w:val="00CD7119"/>
    <w:rsid w:val="00CE4E32"/>
    <w:rsid w:val="00CE6017"/>
    <w:rsid w:val="00CE72FA"/>
    <w:rsid w:val="00CF2259"/>
    <w:rsid w:val="00CF3332"/>
    <w:rsid w:val="00CF483C"/>
    <w:rsid w:val="00CF4CCB"/>
    <w:rsid w:val="00CF786F"/>
    <w:rsid w:val="00D02C83"/>
    <w:rsid w:val="00D037CD"/>
    <w:rsid w:val="00D07111"/>
    <w:rsid w:val="00D13F25"/>
    <w:rsid w:val="00D15081"/>
    <w:rsid w:val="00D1533E"/>
    <w:rsid w:val="00D159A3"/>
    <w:rsid w:val="00D163F1"/>
    <w:rsid w:val="00D2283D"/>
    <w:rsid w:val="00D24206"/>
    <w:rsid w:val="00D24B9A"/>
    <w:rsid w:val="00D27A5B"/>
    <w:rsid w:val="00D3044F"/>
    <w:rsid w:val="00D33D63"/>
    <w:rsid w:val="00D34B20"/>
    <w:rsid w:val="00D414B1"/>
    <w:rsid w:val="00D41A9A"/>
    <w:rsid w:val="00D436CF"/>
    <w:rsid w:val="00D453C8"/>
    <w:rsid w:val="00D459BC"/>
    <w:rsid w:val="00D50090"/>
    <w:rsid w:val="00D50391"/>
    <w:rsid w:val="00D50B89"/>
    <w:rsid w:val="00D51F13"/>
    <w:rsid w:val="00D53203"/>
    <w:rsid w:val="00D56275"/>
    <w:rsid w:val="00D571E3"/>
    <w:rsid w:val="00D57478"/>
    <w:rsid w:val="00D602BD"/>
    <w:rsid w:val="00D60807"/>
    <w:rsid w:val="00D60C78"/>
    <w:rsid w:val="00D6224E"/>
    <w:rsid w:val="00D62F85"/>
    <w:rsid w:val="00D63AA4"/>
    <w:rsid w:val="00D65ADB"/>
    <w:rsid w:val="00D65F55"/>
    <w:rsid w:val="00D72425"/>
    <w:rsid w:val="00D734D2"/>
    <w:rsid w:val="00D73A22"/>
    <w:rsid w:val="00D75844"/>
    <w:rsid w:val="00D75AD7"/>
    <w:rsid w:val="00D87356"/>
    <w:rsid w:val="00D9479C"/>
    <w:rsid w:val="00D94A80"/>
    <w:rsid w:val="00D9741D"/>
    <w:rsid w:val="00DA19C7"/>
    <w:rsid w:val="00DA223C"/>
    <w:rsid w:val="00DA36BA"/>
    <w:rsid w:val="00DA3CE1"/>
    <w:rsid w:val="00DA5964"/>
    <w:rsid w:val="00DA5FDF"/>
    <w:rsid w:val="00DA606B"/>
    <w:rsid w:val="00DB1592"/>
    <w:rsid w:val="00DB1EC6"/>
    <w:rsid w:val="00DB32EE"/>
    <w:rsid w:val="00DB3DF6"/>
    <w:rsid w:val="00DB471E"/>
    <w:rsid w:val="00DC0453"/>
    <w:rsid w:val="00DC1C7C"/>
    <w:rsid w:val="00DC3FB4"/>
    <w:rsid w:val="00DC3FF5"/>
    <w:rsid w:val="00DD06B3"/>
    <w:rsid w:val="00DD257C"/>
    <w:rsid w:val="00DD2A36"/>
    <w:rsid w:val="00DD32F5"/>
    <w:rsid w:val="00DE3261"/>
    <w:rsid w:val="00DE647B"/>
    <w:rsid w:val="00DE7865"/>
    <w:rsid w:val="00DF08D5"/>
    <w:rsid w:val="00DF6135"/>
    <w:rsid w:val="00DF7637"/>
    <w:rsid w:val="00E0137B"/>
    <w:rsid w:val="00E048AC"/>
    <w:rsid w:val="00E04EED"/>
    <w:rsid w:val="00E12BB2"/>
    <w:rsid w:val="00E21A74"/>
    <w:rsid w:val="00E2294C"/>
    <w:rsid w:val="00E276E0"/>
    <w:rsid w:val="00E30537"/>
    <w:rsid w:val="00E30FF1"/>
    <w:rsid w:val="00E34365"/>
    <w:rsid w:val="00E35C9B"/>
    <w:rsid w:val="00E37D14"/>
    <w:rsid w:val="00E414BA"/>
    <w:rsid w:val="00E50270"/>
    <w:rsid w:val="00E52B79"/>
    <w:rsid w:val="00E530D3"/>
    <w:rsid w:val="00E5418A"/>
    <w:rsid w:val="00E61A12"/>
    <w:rsid w:val="00E649F5"/>
    <w:rsid w:val="00E6645E"/>
    <w:rsid w:val="00E720AD"/>
    <w:rsid w:val="00E72C68"/>
    <w:rsid w:val="00E76226"/>
    <w:rsid w:val="00E8313B"/>
    <w:rsid w:val="00E8315F"/>
    <w:rsid w:val="00E8369D"/>
    <w:rsid w:val="00E83F35"/>
    <w:rsid w:val="00E84370"/>
    <w:rsid w:val="00E9030B"/>
    <w:rsid w:val="00E91447"/>
    <w:rsid w:val="00E928CB"/>
    <w:rsid w:val="00E96292"/>
    <w:rsid w:val="00E96C67"/>
    <w:rsid w:val="00EA30EF"/>
    <w:rsid w:val="00EB110C"/>
    <w:rsid w:val="00EB1182"/>
    <w:rsid w:val="00EB30E3"/>
    <w:rsid w:val="00EB392B"/>
    <w:rsid w:val="00EB4348"/>
    <w:rsid w:val="00EB71E0"/>
    <w:rsid w:val="00EC1E81"/>
    <w:rsid w:val="00EC3F82"/>
    <w:rsid w:val="00EC7B14"/>
    <w:rsid w:val="00ED5FC5"/>
    <w:rsid w:val="00ED6185"/>
    <w:rsid w:val="00EE1187"/>
    <w:rsid w:val="00EE3A97"/>
    <w:rsid w:val="00EE4521"/>
    <w:rsid w:val="00EE4596"/>
    <w:rsid w:val="00EE543D"/>
    <w:rsid w:val="00EF0515"/>
    <w:rsid w:val="00EF12C2"/>
    <w:rsid w:val="00EF5308"/>
    <w:rsid w:val="00EF6410"/>
    <w:rsid w:val="00EF7939"/>
    <w:rsid w:val="00EF7F4C"/>
    <w:rsid w:val="00F01A32"/>
    <w:rsid w:val="00F02B39"/>
    <w:rsid w:val="00F073FE"/>
    <w:rsid w:val="00F07433"/>
    <w:rsid w:val="00F105A8"/>
    <w:rsid w:val="00F1201E"/>
    <w:rsid w:val="00F148D3"/>
    <w:rsid w:val="00F205CF"/>
    <w:rsid w:val="00F22D6A"/>
    <w:rsid w:val="00F23586"/>
    <w:rsid w:val="00F31CBA"/>
    <w:rsid w:val="00F33F15"/>
    <w:rsid w:val="00F40D43"/>
    <w:rsid w:val="00F43092"/>
    <w:rsid w:val="00F444E7"/>
    <w:rsid w:val="00F4705E"/>
    <w:rsid w:val="00F4728F"/>
    <w:rsid w:val="00F47B93"/>
    <w:rsid w:val="00F52C72"/>
    <w:rsid w:val="00F57FF5"/>
    <w:rsid w:val="00F6002F"/>
    <w:rsid w:val="00F60063"/>
    <w:rsid w:val="00F62F5D"/>
    <w:rsid w:val="00F6663E"/>
    <w:rsid w:val="00F674F4"/>
    <w:rsid w:val="00F7114D"/>
    <w:rsid w:val="00F770B0"/>
    <w:rsid w:val="00F77167"/>
    <w:rsid w:val="00F77EF3"/>
    <w:rsid w:val="00F8228C"/>
    <w:rsid w:val="00F83846"/>
    <w:rsid w:val="00F92D6F"/>
    <w:rsid w:val="00F93FE3"/>
    <w:rsid w:val="00FA15E3"/>
    <w:rsid w:val="00FA313D"/>
    <w:rsid w:val="00FA5892"/>
    <w:rsid w:val="00FA5DE9"/>
    <w:rsid w:val="00FB0B19"/>
    <w:rsid w:val="00FB1BA2"/>
    <w:rsid w:val="00FB45A4"/>
    <w:rsid w:val="00FB5541"/>
    <w:rsid w:val="00FB7CA4"/>
    <w:rsid w:val="00FC340F"/>
    <w:rsid w:val="00FC6E7B"/>
    <w:rsid w:val="00FD1A04"/>
    <w:rsid w:val="00FD320D"/>
    <w:rsid w:val="00FD6CB3"/>
    <w:rsid w:val="00FD7826"/>
    <w:rsid w:val="00FE1034"/>
    <w:rsid w:val="00FE4D09"/>
    <w:rsid w:val="00FE6E69"/>
    <w:rsid w:val="00FE7EE6"/>
    <w:rsid w:val="00FF12DD"/>
    <w:rsid w:val="00FF612B"/>
    <w:rsid w:val="00FF627B"/>
    <w:rsid w:val="00FF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1ABB39"/>
  <w15:chartTrackingRefBased/>
  <w15:docId w15:val="{1747AC3D-56EF-4E9E-B893-D0DE4CD0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4BA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8536E"/>
    <w:pPr>
      <w:keepNext/>
      <w:keepLines/>
      <w:numPr>
        <w:numId w:val="34"/>
      </w:numPr>
      <w:pBdr>
        <w:bottom w:val="single" w:sz="4" w:space="1" w:color="2563AC"/>
      </w:pBdr>
      <w:spacing w:before="240" w:after="0"/>
      <w:outlineLvl w:val="0"/>
    </w:pPr>
    <w:rPr>
      <w:rFonts w:ascii="Akkurat Pro" w:eastAsiaTheme="majorEastAsia" w:hAnsi="Akkurat Pro" w:cstheme="majorBidi"/>
      <w:color w:val="1B4A80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85424"/>
    <w:pPr>
      <w:keepNext/>
      <w:keepLines/>
      <w:numPr>
        <w:ilvl w:val="1"/>
        <w:numId w:val="34"/>
      </w:numPr>
      <w:spacing w:before="40" w:after="0"/>
      <w:outlineLvl w:val="1"/>
    </w:pPr>
    <w:rPr>
      <w:rFonts w:asciiTheme="majorHAnsi" w:eastAsiaTheme="majorEastAsia" w:hAnsiTheme="majorHAnsi" w:cstheme="majorBidi"/>
      <w:color w:val="1B4A80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25589"/>
    <w:pPr>
      <w:keepNext/>
      <w:keepLines/>
      <w:numPr>
        <w:ilvl w:val="2"/>
        <w:numId w:val="34"/>
      </w:numPr>
      <w:spacing w:before="40" w:after="0"/>
      <w:outlineLvl w:val="2"/>
    </w:pPr>
    <w:rPr>
      <w:rFonts w:asciiTheme="majorHAnsi" w:eastAsiaTheme="majorEastAsia" w:hAnsiTheme="majorHAnsi" w:cstheme="majorBidi"/>
      <w:color w:val="123155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25589"/>
    <w:pPr>
      <w:keepNext/>
      <w:keepLines/>
      <w:numPr>
        <w:ilvl w:val="3"/>
        <w:numId w:val="3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1B4A80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25589"/>
    <w:pPr>
      <w:keepNext/>
      <w:keepLines/>
      <w:numPr>
        <w:ilvl w:val="4"/>
        <w:numId w:val="34"/>
      </w:numPr>
      <w:spacing w:before="40" w:after="0"/>
      <w:outlineLvl w:val="4"/>
    </w:pPr>
    <w:rPr>
      <w:rFonts w:asciiTheme="majorHAnsi" w:eastAsiaTheme="majorEastAsia" w:hAnsiTheme="majorHAnsi" w:cstheme="majorBidi"/>
      <w:color w:val="1B4A80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476E"/>
    <w:pPr>
      <w:keepNext/>
      <w:keepLines/>
      <w:numPr>
        <w:ilvl w:val="5"/>
        <w:numId w:val="34"/>
      </w:numPr>
      <w:spacing w:before="40" w:after="0"/>
      <w:outlineLvl w:val="5"/>
    </w:pPr>
    <w:rPr>
      <w:rFonts w:asciiTheme="majorHAnsi" w:eastAsiaTheme="majorEastAsia" w:hAnsiTheme="majorHAnsi" w:cstheme="majorBidi"/>
      <w:color w:val="123155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476E"/>
    <w:pPr>
      <w:keepNext/>
      <w:keepLines/>
      <w:numPr>
        <w:ilvl w:val="6"/>
        <w:numId w:val="3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23155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476E"/>
    <w:pPr>
      <w:keepNext/>
      <w:keepLines/>
      <w:numPr>
        <w:ilvl w:val="7"/>
        <w:numId w:val="3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476E"/>
    <w:pPr>
      <w:keepNext/>
      <w:keepLines/>
      <w:numPr>
        <w:ilvl w:val="8"/>
        <w:numId w:val="3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D60C78"/>
    <w:pPr>
      <w:ind w:left="720"/>
      <w:contextualSpacing/>
    </w:pPr>
  </w:style>
  <w:style w:type="paragraph" w:styleId="Titre">
    <w:name w:val="Title"/>
    <w:basedOn w:val="Normal"/>
    <w:next w:val="Normal"/>
    <w:link w:val="TitreCar"/>
    <w:autoRedefine/>
    <w:uiPriority w:val="10"/>
    <w:qFormat/>
    <w:rsid w:val="00342BC2"/>
    <w:pPr>
      <w:spacing w:after="0" w:line="240" w:lineRule="auto"/>
      <w:contextualSpacing/>
    </w:pPr>
    <w:rPr>
      <w:rFonts w:ascii="Akkurat Pro" w:eastAsiaTheme="majorEastAsia" w:hAnsi="Akkurat Pro" w:cstheme="majorBidi"/>
      <w:color w:val="2563AC"/>
      <w:spacing w:val="-10"/>
      <w:kern w:val="28"/>
      <w:sz w:val="44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2BC2"/>
    <w:rPr>
      <w:rFonts w:ascii="Akkurat Pro" w:eastAsiaTheme="majorEastAsia" w:hAnsi="Akkurat Pro" w:cstheme="majorBidi"/>
      <w:color w:val="2563AC"/>
      <w:spacing w:val="-10"/>
      <w:kern w:val="28"/>
      <w:sz w:val="44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38536E"/>
    <w:rPr>
      <w:rFonts w:ascii="Akkurat Pro" w:eastAsiaTheme="majorEastAsia" w:hAnsi="Akkurat Pro" w:cstheme="majorBidi"/>
      <w:color w:val="1B4A80" w:themeColor="accent1" w:themeShade="BF"/>
      <w:sz w:val="32"/>
      <w:szCs w:val="32"/>
    </w:rPr>
  </w:style>
  <w:style w:type="character" w:styleId="Accentuationintense">
    <w:name w:val="Intense Emphasis"/>
    <w:basedOn w:val="Policepardfaut"/>
    <w:uiPriority w:val="21"/>
    <w:qFormat/>
    <w:rsid w:val="00685424"/>
    <w:rPr>
      <w:i/>
      <w:iCs/>
      <w:color w:val="2563AC" w:themeColor="accent1"/>
    </w:rPr>
  </w:style>
  <w:style w:type="paragraph" w:styleId="Sansinterligne">
    <w:name w:val="No Spacing"/>
    <w:link w:val="SansinterligneCar"/>
    <w:uiPriority w:val="1"/>
    <w:qFormat/>
    <w:rsid w:val="00685424"/>
    <w:pPr>
      <w:spacing w:after="0" w:line="240" w:lineRule="auto"/>
    </w:pPr>
    <w:rPr>
      <w:rFonts w:eastAsiaTheme="minorEastAsia"/>
      <w:lang w:eastAsia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85424"/>
    <w:rPr>
      <w:rFonts w:eastAsiaTheme="minorEastAsia"/>
      <w:lang w:eastAsia="fr-CH"/>
    </w:rPr>
  </w:style>
  <w:style w:type="character" w:styleId="Rfrencelgre">
    <w:name w:val="Subtle Reference"/>
    <w:basedOn w:val="Policepardfaut"/>
    <w:uiPriority w:val="31"/>
    <w:qFormat/>
    <w:rsid w:val="00685424"/>
    <w:rPr>
      <w:smallCaps/>
      <w:color w:val="5A5A5A" w:themeColor="text1" w:themeTint="A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85424"/>
    <w:pPr>
      <w:outlineLvl w:val="9"/>
    </w:pPr>
    <w:rPr>
      <w:lang w:eastAsia="fr-CH"/>
    </w:rPr>
  </w:style>
  <w:style w:type="character" w:customStyle="1" w:styleId="Titre2Car">
    <w:name w:val="Titre 2 Car"/>
    <w:basedOn w:val="Policepardfaut"/>
    <w:link w:val="Titre2"/>
    <w:uiPriority w:val="9"/>
    <w:rsid w:val="00685424"/>
    <w:rPr>
      <w:rFonts w:asciiTheme="majorHAnsi" w:eastAsiaTheme="majorEastAsia" w:hAnsiTheme="majorHAnsi" w:cstheme="majorBidi"/>
      <w:color w:val="1B4A80" w:themeColor="accent1" w:themeShade="BF"/>
      <w:sz w:val="26"/>
      <w:szCs w:val="26"/>
    </w:rPr>
  </w:style>
  <w:style w:type="paragraph" w:styleId="Pieddepage">
    <w:name w:val="footer"/>
    <w:basedOn w:val="Normal"/>
    <w:link w:val="PieddepageCar"/>
    <w:uiPriority w:val="99"/>
    <w:rsid w:val="00685424"/>
    <w:pPr>
      <w:tabs>
        <w:tab w:val="right" w:pos="2694"/>
        <w:tab w:val="center" w:pos="4536"/>
        <w:tab w:val="right" w:pos="9072"/>
      </w:tabs>
      <w:spacing w:after="0" w:line="240" w:lineRule="auto"/>
      <w:ind w:left="426"/>
      <w:jc w:val="both"/>
    </w:pPr>
    <w:rPr>
      <w:rFonts w:ascii="Arial" w:eastAsia="Times New Roman" w:hAnsi="Arial" w:cs="Arial"/>
      <w:sz w:val="20"/>
      <w:szCs w:val="20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rsid w:val="00685424"/>
    <w:rPr>
      <w:rFonts w:ascii="Arial" w:eastAsia="Times New Roman" w:hAnsi="Arial" w:cs="Arial"/>
      <w:sz w:val="20"/>
      <w:szCs w:val="20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68542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85424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685424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854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85424"/>
  </w:style>
  <w:style w:type="character" w:customStyle="1" w:styleId="Titre3Car">
    <w:name w:val="Titre 3 Car"/>
    <w:basedOn w:val="Policepardfaut"/>
    <w:link w:val="Titre3"/>
    <w:uiPriority w:val="9"/>
    <w:rsid w:val="00025589"/>
    <w:rPr>
      <w:rFonts w:asciiTheme="majorHAnsi" w:eastAsiaTheme="majorEastAsia" w:hAnsiTheme="majorHAnsi" w:cstheme="majorBidi"/>
      <w:color w:val="123155" w:themeColor="accent1" w:themeShade="7F"/>
      <w:sz w:val="24"/>
      <w:szCs w:val="24"/>
    </w:rPr>
  </w:style>
  <w:style w:type="paragraph" w:styleId="Retraitcorpsdetexte3">
    <w:name w:val="Body Text Indent 3"/>
    <w:basedOn w:val="Normal"/>
    <w:link w:val="Retraitcorpsdetexte3Car"/>
    <w:semiHidden/>
    <w:rsid w:val="00025589"/>
    <w:pPr>
      <w:tabs>
        <w:tab w:val="left" w:pos="709"/>
        <w:tab w:val="right" w:pos="2694"/>
      </w:tabs>
      <w:spacing w:after="0" w:line="240" w:lineRule="auto"/>
      <w:ind w:left="709"/>
      <w:jc w:val="both"/>
    </w:pPr>
    <w:rPr>
      <w:rFonts w:ascii="Arial" w:eastAsia="Times New Roman" w:hAnsi="Arial" w:cs="Arial"/>
      <w:sz w:val="20"/>
      <w:szCs w:val="20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semiHidden/>
    <w:rsid w:val="00025589"/>
    <w:rPr>
      <w:rFonts w:ascii="Arial" w:eastAsia="Times New Roman" w:hAnsi="Arial" w:cs="Arial"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025589"/>
    <w:rPr>
      <w:rFonts w:asciiTheme="majorHAnsi" w:eastAsiaTheme="majorEastAsia" w:hAnsiTheme="majorHAnsi" w:cstheme="majorBidi"/>
      <w:i/>
      <w:iCs/>
      <w:color w:val="1B4A80" w:themeColor="accent1" w:themeShade="BF"/>
    </w:rPr>
  </w:style>
  <w:style w:type="paragraph" w:customStyle="1" w:styleId="CodeISO">
    <w:name w:val="CodeISO"/>
    <w:basedOn w:val="Normal"/>
    <w:next w:val="Normal"/>
    <w:link w:val="CodeISOCar"/>
    <w:qFormat/>
    <w:rsid w:val="00025589"/>
    <w:pPr>
      <w:tabs>
        <w:tab w:val="left" w:pos="2693"/>
      </w:tabs>
      <w:ind w:left="993"/>
    </w:pPr>
    <w:rPr>
      <w:rFonts w:ascii="Courier New" w:hAnsi="Courier New" w:cs="Courier New"/>
      <w:sz w:val="16"/>
      <w:szCs w:val="16"/>
    </w:rPr>
  </w:style>
  <w:style w:type="character" w:customStyle="1" w:styleId="ParagraphedelisteCar">
    <w:name w:val="Paragraphe de liste Car"/>
    <w:link w:val="Paragraphedeliste"/>
    <w:uiPriority w:val="34"/>
    <w:rsid w:val="00025589"/>
  </w:style>
  <w:style w:type="character" w:customStyle="1" w:styleId="CodeISOCar">
    <w:name w:val="CodeISO Car"/>
    <w:basedOn w:val="Policepardfaut"/>
    <w:link w:val="CodeISO"/>
    <w:rsid w:val="00025589"/>
    <w:rPr>
      <w:rFonts w:ascii="Courier New" w:hAnsi="Courier New" w:cs="Courier New"/>
      <w:sz w:val="16"/>
      <w:szCs w:val="16"/>
    </w:rPr>
  </w:style>
  <w:style w:type="paragraph" w:customStyle="1" w:styleId="CodeISO0">
    <w:name w:val="Code ISO"/>
    <w:basedOn w:val="Paragraphedeliste"/>
    <w:link w:val="CodeISOCar0"/>
    <w:qFormat/>
    <w:rsid w:val="00025589"/>
    <w:pPr>
      <w:tabs>
        <w:tab w:val="right" w:pos="2694"/>
      </w:tabs>
      <w:spacing w:after="0" w:line="240" w:lineRule="auto"/>
      <w:ind w:left="786"/>
      <w:contextualSpacing w:val="0"/>
      <w:jc w:val="both"/>
    </w:pPr>
    <w:rPr>
      <w:rFonts w:ascii="Courier New" w:eastAsia="Times New Roman" w:hAnsi="Courier New" w:cs="Courier New"/>
      <w:sz w:val="16"/>
      <w:szCs w:val="16"/>
      <w:lang w:eastAsia="fr-FR"/>
    </w:rPr>
  </w:style>
  <w:style w:type="character" w:customStyle="1" w:styleId="CodeISOCar0">
    <w:name w:val="Code ISO Car"/>
    <w:link w:val="CodeISO0"/>
    <w:rsid w:val="00025589"/>
    <w:rPr>
      <w:rFonts w:ascii="Courier New" w:eastAsia="Times New Roman" w:hAnsi="Courier New" w:cs="Courier New"/>
      <w:sz w:val="16"/>
      <w:szCs w:val="16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025589"/>
    <w:rPr>
      <w:rFonts w:asciiTheme="majorHAnsi" w:eastAsiaTheme="majorEastAsia" w:hAnsiTheme="majorHAnsi" w:cstheme="majorBidi"/>
      <w:color w:val="1B4A80" w:themeColor="accent1" w:themeShade="BF"/>
    </w:rPr>
  </w:style>
  <w:style w:type="paragraph" w:styleId="TM3">
    <w:name w:val="toc 3"/>
    <w:basedOn w:val="Normal"/>
    <w:next w:val="Normal"/>
    <w:autoRedefine/>
    <w:uiPriority w:val="39"/>
    <w:unhideWhenUsed/>
    <w:rsid w:val="00025589"/>
    <w:pPr>
      <w:spacing w:after="100"/>
      <w:ind w:left="440"/>
    </w:pPr>
  </w:style>
  <w:style w:type="paragraph" w:customStyle="1" w:styleId="Default">
    <w:name w:val="Default"/>
    <w:rsid w:val="00C961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Titredulivre">
    <w:name w:val="Book Title"/>
    <w:basedOn w:val="Policepardfaut"/>
    <w:uiPriority w:val="33"/>
    <w:qFormat/>
    <w:rsid w:val="00EF6410"/>
    <w:rPr>
      <w:b/>
      <w:bCs/>
      <w:i/>
      <w:iCs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7353"/>
    <w:pPr>
      <w:pBdr>
        <w:top w:val="single" w:sz="4" w:space="10" w:color="2563AC" w:themeColor="accent1"/>
        <w:bottom w:val="single" w:sz="4" w:space="10" w:color="2563AC" w:themeColor="accent1"/>
      </w:pBdr>
      <w:spacing w:before="360" w:after="360"/>
      <w:ind w:left="864" w:right="864"/>
      <w:jc w:val="center"/>
    </w:pPr>
    <w:rPr>
      <w:i/>
      <w:iCs/>
      <w:color w:val="2563AC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7353"/>
    <w:rPr>
      <w:i/>
      <w:iCs/>
      <w:color w:val="2563AC" w:themeColor="accent1"/>
    </w:rPr>
  </w:style>
  <w:style w:type="table" w:styleId="Grilledutableau">
    <w:name w:val="Table Grid"/>
    <w:basedOn w:val="TableauNormal"/>
    <w:uiPriority w:val="39"/>
    <w:rsid w:val="00367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cp1">
    <w:name w:val="hcp1"/>
    <w:basedOn w:val="Normal"/>
    <w:rsid w:val="00D500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hcp3">
    <w:name w:val="hcp3"/>
    <w:basedOn w:val="Normal"/>
    <w:rsid w:val="00D50090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hcp4">
    <w:name w:val="hcp4"/>
    <w:basedOn w:val="Normal"/>
    <w:rsid w:val="00D50090"/>
    <w:pPr>
      <w:spacing w:before="100" w:beforeAutospacing="1" w:after="100" w:afterAutospacing="1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styleId="NormalWeb">
    <w:name w:val="Normal (Web)"/>
    <w:basedOn w:val="Normal"/>
    <w:uiPriority w:val="99"/>
    <w:unhideWhenUsed/>
    <w:rsid w:val="00D50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En-tte1">
    <w:name w:val="En-tête1"/>
    <w:basedOn w:val="Normal"/>
    <w:rsid w:val="00D50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footnote-text">
    <w:name w:val="footnote-text"/>
    <w:basedOn w:val="Normal"/>
    <w:rsid w:val="00D50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character" w:styleId="Mentionnonrsolue">
    <w:name w:val="Unresolved Mention"/>
    <w:basedOn w:val="Policepardfaut"/>
    <w:uiPriority w:val="99"/>
    <w:semiHidden/>
    <w:unhideWhenUsed/>
    <w:rsid w:val="00BB0F1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C5299"/>
    <w:rPr>
      <w:color w:val="954F72" w:themeColor="followedHyperlink"/>
      <w:u w:val="single"/>
    </w:rPr>
  </w:style>
  <w:style w:type="character" w:styleId="Accentuationlgre">
    <w:name w:val="Subtle Emphasis"/>
    <w:basedOn w:val="Policepardfaut"/>
    <w:uiPriority w:val="19"/>
    <w:qFormat/>
    <w:rsid w:val="000F68FE"/>
    <w:rPr>
      <w:i/>
      <w:iC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0F68FE"/>
    <w:rPr>
      <w:b/>
      <w:bCs/>
      <w:smallCaps/>
      <w:color w:val="2563AC" w:themeColor="accent1"/>
      <w:spacing w:val="5"/>
    </w:rPr>
  </w:style>
  <w:style w:type="character" w:styleId="Accentuation">
    <w:name w:val="Emphasis"/>
    <w:basedOn w:val="Policepardfaut"/>
    <w:uiPriority w:val="20"/>
    <w:qFormat/>
    <w:rsid w:val="000F68FE"/>
    <w:rPr>
      <w:i/>
      <w:iCs/>
    </w:rPr>
  </w:style>
  <w:style w:type="character" w:customStyle="1" w:styleId="Titre6Car">
    <w:name w:val="Titre 6 Car"/>
    <w:basedOn w:val="Policepardfaut"/>
    <w:link w:val="Titre6"/>
    <w:uiPriority w:val="9"/>
    <w:semiHidden/>
    <w:rsid w:val="0024476E"/>
    <w:rPr>
      <w:rFonts w:asciiTheme="majorHAnsi" w:eastAsiaTheme="majorEastAsia" w:hAnsiTheme="majorHAnsi" w:cstheme="majorBidi"/>
      <w:color w:val="123155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24476E"/>
    <w:rPr>
      <w:rFonts w:asciiTheme="majorHAnsi" w:eastAsiaTheme="majorEastAsia" w:hAnsiTheme="majorHAnsi" w:cstheme="majorBidi"/>
      <w:i/>
      <w:iCs/>
      <w:color w:val="123155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2447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2447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4">
    <w:name w:val="toc 4"/>
    <w:basedOn w:val="Normal"/>
    <w:next w:val="Normal"/>
    <w:autoRedefine/>
    <w:uiPriority w:val="39"/>
    <w:unhideWhenUsed/>
    <w:rsid w:val="00C94288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unhideWhenUsed/>
    <w:rsid w:val="00B14382"/>
    <w:pPr>
      <w:spacing w:after="100"/>
      <w:ind w:left="880"/>
    </w:pPr>
    <w:rPr>
      <w:rFonts w:eastAsiaTheme="minorEastAsia"/>
      <w:kern w:val="2"/>
      <w:lang w:eastAsia="fr-CH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B14382"/>
    <w:pPr>
      <w:spacing w:after="100"/>
      <w:ind w:left="1100"/>
    </w:pPr>
    <w:rPr>
      <w:rFonts w:eastAsiaTheme="minorEastAsia"/>
      <w:kern w:val="2"/>
      <w:lang w:eastAsia="fr-CH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B14382"/>
    <w:pPr>
      <w:spacing w:after="100"/>
      <w:ind w:left="1320"/>
    </w:pPr>
    <w:rPr>
      <w:rFonts w:eastAsiaTheme="minorEastAsia"/>
      <w:kern w:val="2"/>
      <w:lang w:eastAsia="fr-CH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B14382"/>
    <w:pPr>
      <w:spacing w:after="100"/>
      <w:ind w:left="1540"/>
    </w:pPr>
    <w:rPr>
      <w:rFonts w:eastAsiaTheme="minorEastAsia"/>
      <w:kern w:val="2"/>
      <w:lang w:eastAsia="fr-CH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B14382"/>
    <w:pPr>
      <w:spacing w:after="100"/>
      <w:ind w:left="1760"/>
    </w:pPr>
    <w:rPr>
      <w:rFonts w:eastAsiaTheme="minorEastAsia"/>
      <w:kern w:val="2"/>
      <w:lang w:eastAsia="fr-CH"/>
      <w14:ligatures w14:val="standardContextual"/>
    </w:rPr>
  </w:style>
  <w:style w:type="character" w:styleId="lev">
    <w:name w:val="Strong"/>
    <w:basedOn w:val="Policepardfaut"/>
    <w:uiPriority w:val="22"/>
    <w:qFormat/>
    <w:rsid w:val="00E414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04%20Marketing\03%20Documents%20mod&#232;les\Nouvelle%20proc&#233;dure_2020.dotx" TargetMode="External"/></Relationships>
</file>

<file path=word/theme/theme1.xml><?xml version="1.0" encoding="utf-8"?>
<a:theme xmlns:a="http://schemas.openxmlformats.org/drawingml/2006/main" name="MW Programmation SA">
  <a:themeElements>
    <a:clrScheme name="MW Pr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563AC"/>
      </a:accent1>
      <a:accent2>
        <a:srgbClr val="5B9BD5"/>
      </a:accent2>
      <a:accent3>
        <a:srgbClr val="A6A699"/>
      </a:accent3>
      <a:accent4>
        <a:srgbClr val="034A90"/>
      </a:accent4>
      <a:accent5>
        <a:srgbClr val="002060"/>
      </a:accent5>
      <a:accent6>
        <a:srgbClr val="7AC142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W Programmation SA" id="{64B951E6-6D80-4894-A350-277F0314620A}" vid="{997E0BB7-E1C3-44C3-B81E-5AEA1CDA033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2017-06-06T00:00:00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03B86A-0C7F-4952-82D2-8C564F20E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Nouvelle procédure_2020.dotx</Template>
  <TotalTime>0</TotalTime>
  <Pages>6</Pages>
  <Words>430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Utilisation du postprocesseur pour la machine Mori-Seiki         NL-1500 SY</vt:lpstr>
    </vt:vector>
  </TitlesOfParts>
  <Company>MW Programmation SA</Company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Utilisation du postprocesseur pour la machine Mori-Seiki         NL-1500 SY</dc:title>
  <dc:subject>Documentation technique</dc:subject>
  <dc:creator>Michaël  Weber</dc:creator>
  <cp:keywords/>
  <dc:description/>
  <cp:lastModifiedBy>Marco Dolci</cp:lastModifiedBy>
  <cp:revision>20</cp:revision>
  <cp:lastPrinted>2025-12-09T10:36:00Z</cp:lastPrinted>
  <dcterms:created xsi:type="dcterms:W3CDTF">2025-10-07T11:43:00Z</dcterms:created>
  <dcterms:modified xsi:type="dcterms:W3CDTF">2025-12-09T10:36:00Z</dcterms:modified>
</cp:coreProperties>
</file>